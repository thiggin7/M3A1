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D07F0" w14:textId="77777777" w:rsidR="002C79E6" w:rsidRPr="00E94739" w:rsidRDefault="002C79E6" w:rsidP="002C79E6">
      <w:pPr>
        <w:rPr>
          <w:rFonts w:ascii="Times New Roman" w:hAnsi="Times New Roman" w:cs="Times New Roman"/>
          <w:sz w:val="24"/>
        </w:rPr>
      </w:pPr>
      <w:bookmarkStart w:id="0" w:name="_Hlk143854211"/>
      <w:bookmarkEnd w:id="0"/>
    </w:p>
    <w:p w14:paraId="4FB641BA" w14:textId="77777777" w:rsidR="002C79E6" w:rsidRPr="00E94739" w:rsidRDefault="002C79E6" w:rsidP="002C79E6">
      <w:pPr>
        <w:rPr>
          <w:rFonts w:ascii="Times New Roman" w:hAnsi="Times New Roman" w:cs="Times New Roman"/>
          <w:sz w:val="24"/>
        </w:rPr>
      </w:pPr>
    </w:p>
    <w:p w14:paraId="1E04579C" w14:textId="77777777" w:rsidR="002C79E6" w:rsidRPr="00E94739" w:rsidRDefault="002C79E6" w:rsidP="002C79E6">
      <w:pPr>
        <w:rPr>
          <w:rFonts w:ascii="Times New Roman" w:hAnsi="Times New Roman" w:cs="Times New Roman"/>
          <w:sz w:val="24"/>
        </w:rPr>
      </w:pPr>
    </w:p>
    <w:p w14:paraId="27A1C9C0" w14:textId="77777777" w:rsidR="002C79E6" w:rsidRPr="00E94739" w:rsidRDefault="002C79E6" w:rsidP="002C79E6">
      <w:pPr>
        <w:rPr>
          <w:rFonts w:ascii="Times New Roman" w:hAnsi="Times New Roman" w:cs="Times New Roman"/>
          <w:sz w:val="24"/>
        </w:rPr>
      </w:pPr>
    </w:p>
    <w:p w14:paraId="04C58892" w14:textId="77777777" w:rsidR="002C79E6" w:rsidRPr="00E94739" w:rsidRDefault="002C79E6" w:rsidP="002C79E6">
      <w:pPr>
        <w:rPr>
          <w:rFonts w:ascii="Times New Roman" w:hAnsi="Times New Roman" w:cs="Times New Roman"/>
          <w:sz w:val="24"/>
        </w:rPr>
      </w:pPr>
    </w:p>
    <w:p w14:paraId="3C57C896" w14:textId="538834B8" w:rsidR="00343D00" w:rsidRPr="00E94739" w:rsidRDefault="00F2156F" w:rsidP="00F2156F">
      <w:pPr>
        <w:jc w:val="center"/>
        <w:rPr>
          <w:rFonts w:ascii="Times New Roman" w:eastAsiaTheme="majorEastAsia" w:hAnsi="Times New Roman" w:cs="Times New Roman"/>
          <w:b/>
          <w:color w:val="2D3B45"/>
          <w:sz w:val="24"/>
        </w:rPr>
      </w:pPr>
      <w:r w:rsidRPr="00E94739">
        <w:rPr>
          <w:rFonts w:ascii="Times New Roman" w:eastAsiaTheme="majorEastAsia" w:hAnsi="Times New Roman" w:cs="Times New Roman"/>
          <w:b/>
          <w:color w:val="2D3B45"/>
          <w:sz w:val="24"/>
        </w:rPr>
        <w:t>Module 3 Activity 1: Database Access</w:t>
      </w:r>
    </w:p>
    <w:p w14:paraId="1D624758" w14:textId="77777777" w:rsidR="00F2156F" w:rsidRPr="00E94739" w:rsidRDefault="00F2156F" w:rsidP="00F2156F">
      <w:pPr>
        <w:jc w:val="center"/>
        <w:rPr>
          <w:rFonts w:ascii="Times New Roman" w:hAnsi="Times New Roman" w:cs="Times New Roman"/>
          <w:sz w:val="24"/>
        </w:rPr>
      </w:pPr>
    </w:p>
    <w:p w14:paraId="41973EB7" w14:textId="3E9FAC66" w:rsidR="00A417C1" w:rsidRPr="00E94739" w:rsidRDefault="00B97E9A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E94739">
        <w:rPr>
          <w:rFonts w:ascii="Times New Roman" w:hAnsi="Times New Roman" w:cs="Times New Roman"/>
          <w:sz w:val="24"/>
          <w:szCs w:val="24"/>
        </w:rPr>
        <w:t>Tahaylia A</w:t>
      </w:r>
      <w:r w:rsidR="002C79E6" w:rsidRPr="00E94739">
        <w:rPr>
          <w:rFonts w:ascii="Times New Roman" w:hAnsi="Times New Roman" w:cs="Times New Roman"/>
          <w:sz w:val="24"/>
          <w:szCs w:val="24"/>
        </w:rPr>
        <w:t xml:space="preserve"> </w:t>
      </w:r>
      <w:r w:rsidRPr="00E94739">
        <w:rPr>
          <w:rFonts w:ascii="Times New Roman" w:hAnsi="Times New Roman" w:cs="Times New Roman"/>
          <w:sz w:val="24"/>
          <w:szCs w:val="24"/>
        </w:rPr>
        <w:t>Higgins</w:t>
      </w:r>
    </w:p>
    <w:p w14:paraId="624DCAF8" w14:textId="3FB3EFB7" w:rsidR="002C79E6" w:rsidRPr="00E94739" w:rsidRDefault="004C2C80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E94739">
        <w:rPr>
          <w:rFonts w:ascii="Times New Roman" w:hAnsi="Times New Roman" w:cs="Times New Roman"/>
          <w:sz w:val="24"/>
          <w:szCs w:val="24"/>
        </w:rPr>
        <w:t>Arizona State University</w:t>
      </w:r>
    </w:p>
    <w:p w14:paraId="5D7079CA" w14:textId="424676B4" w:rsidR="002C79E6" w:rsidRPr="00E94739" w:rsidRDefault="00CA3B86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E94739">
        <w:rPr>
          <w:rFonts w:ascii="Times New Roman" w:hAnsi="Times New Roman" w:cs="Times New Roman"/>
          <w:sz w:val="24"/>
          <w:szCs w:val="24"/>
        </w:rPr>
        <w:t>IFT 458:</w:t>
      </w:r>
      <w:r w:rsidR="002C79E6" w:rsidRPr="00E94739">
        <w:rPr>
          <w:rFonts w:ascii="Times New Roman" w:hAnsi="Times New Roman" w:cs="Times New Roman"/>
          <w:sz w:val="24"/>
          <w:szCs w:val="24"/>
        </w:rPr>
        <w:t xml:space="preserve"> </w:t>
      </w:r>
      <w:r w:rsidRPr="00E94739">
        <w:rPr>
          <w:rFonts w:ascii="Times New Roman" w:hAnsi="Times New Roman" w:cs="Times New Roman"/>
          <w:sz w:val="24"/>
          <w:szCs w:val="24"/>
        </w:rPr>
        <w:t xml:space="preserve">Middleware Prog &amp; Database Sec </w:t>
      </w:r>
    </w:p>
    <w:p w14:paraId="3EFD113A" w14:textId="6F59BC1B" w:rsidR="002C79E6" w:rsidRPr="00E94739" w:rsidRDefault="00DE3502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E94739">
        <w:rPr>
          <w:rFonts w:ascii="Times New Roman" w:hAnsi="Times New Roman" w:cs="Times New Roman"/>
          <w:sz w:val="24"/>
          <w:szCs w:val="24"/>
        </w:rPr>
        <w:t>Dinesh Sthapit</w:t>
      </w:r>
    </w:p>
    <w:p w14:paraId="0D8AA58E" w14:textId="47D8AD0A" w:rsidR="201D26C8" w:rsidRPr="00E94739" w:rsidRDefault="00A93CCA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E94739">
        <w:rPr>
          <w:rFonts w:ascii="Times New Roman" w:hAnsi="Times New Roman" w:cs="Times New Roman"/>
          <w:sz w:val="24"/>
          <w:szCs w:val="24"/>
        </w:rPr>
        <w:t>September</w:t>
      </w:r>
      <w:r w:rsidR="00DE3502" w:rsidRPr="00E94739">
        <w:rPr>
          <w:rFonts w:ascii="Times New Roman" w:hAnsi="Times New Roman" w:cs="Times New Roman"/>
          <w:sz w:val="24"/>
          <w:szCs w:val="24"/>
        </w:rPr>
        <w:t xml:space="preserve"> </w:t>
      </w:r>
      <w:r w:rsidR="001A3E4E">
        <w:rPr>
          <w:rFonts w:ascii="Times New Roman" w:hAnsi="Times New Roman" w:cs="Times New Roman"/>
          <w:sz w:val="24"/>
          <w:szCs w:val="24"/>
        </w:rPr>
        <w:t>24</w:t>
      </w:r>
      <w:r w:rsidR="00DE3502" w:rsidRPr="00E94739">
        <w:rPr>
          <w:rFonts w:ascii="Times New Roman" w:hAnsi="Times New Roman" w:cs="Times New Roman"/>
          <w:sz w:val="24"/>
          <w:szCs w:val="24"/>
        </w:rPr>
        <w:t>, 2023</w:t>
      </w:r>
    </w:p>
    <w:p w14:paraId="1AFDF701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1BF9A09B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52931979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70451584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25574BA3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20FD683C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34948C3B" w14:textId="77777777" w:rsidR="201D26C8" w:rsidRPr="00E94739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41D48362" w14:textId="77777777" w:rsidR="000D4642" w:rsidRPr="00E94739" w:rsidRDefault="000D4642">
      <w:pPr>
        <w:rPr>
          <w:rFonts w:ascii="Times New Roman" w:eastAsia="Calibri" w:hAnsi="Times New Roman" w:cs="Times New Roman"/>
          <w:sz w:val="24"/>
        </w:rPr>
      </w:pPr>
      <w:r w:rsidRPr="00E94739">
        <w:rPr>
          <w:rFonts w:ascii="Times New Roman" w:eastAsia="Calibri" w:hAnsi="Times New Roman" w:cs="Times New Roman"/>
          <w:sz w:val="24"/>
        </w:rPr>
        <w:br w:type="page"/>
      </w:r>
    </w:p>
    <w:p w14:paraId="006DD103" w14:textId="3E302772" w:rsidR="001332CC" w:rsidRPr="00E94739" w:rsidRDefault="00213834" w:rsidP="001332CC">
      <w:pPr>
        <w:pStyle w:val="Subtitle"/>
        <w:rPr>
          <w:rFonts w:ascii="Times New Roman" w:eastAsiaTheme="majorEastAsia" w:hAnsi="Times New Roman" w:cs="Times New Roman"/>
          <w:b/>
          <w:color w:val="2D3B45"/>
          <w:sz w:val="24"/>
          <w:szCs w:val="24"/>
        </w:rPr>
      </w:pPr>
      <w:r w:rsidRPr="00E94739">
        <w:rPr>
          <w:rFonts w:ascii="Times New Roman" w:eastAsiaTheme="majorEastAsia" w:hAnsi="Times New Roman" w:cs="Times New Roman"/>
          <w:b/>
          <w:color w:val="2D3B45"/>
          <w:sz w:val="24"/>
          <w:szCs w:val="24"/>
        </w:rPr>
        <w:lastRenderedPageBreak/>
        <w:t>Module 3 Activity 1: Database Access</w:t>
      </w:r>
    </w:p>
    <w:p w14:paraId="4657026A" w14:textId="613D87CD" w:rsidR="00581CB0" w:rsidRPr="00E94739" w:rsidRDefault="00A157D2" w:rsidP="002C79E6">
      <w:pPr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sz w:val="24"/>
        </w:rPr>
        <w:t>This paper</w:t>
      </w:r>
      <w:r w:rsidR="00880B6A" w:rsidRPr="00E94739">
        <w:rPr>
          <w:rFonts w:ascii="Times New Roman" w:hAnsi="Times New Roman" w:cs="Times New Roman"/>
          <w:sz w:val="24"/>
        </w:rPr>
        <w:t xml:space="preserve"> </w:t>
      </w:r>
      <w:r w:rsidR="00E44BDE" w:rsidRPr="00E94739">
        <w:rPr>
          <w:rFonts w:ascii="Times New Roman" w:hAnsi="Times New Roman" w:cs="Times New Roman"/>
          <w:sz w:val="24"/>
        </w:rPr>
        <w:t>serves to</w:t>
      </w:r>
      <w:r w:rsidR="00A64057">
        <w:rPr>
          <w:rFonts w:ascii="Times New Roman" w:hAnsi="Times New Roman" w:cs="Times New Roman"/>
          <w:sz w:val="24"/>
        </w:rPr>
        <w:t xml:space="preserve"> demonstrate</w:t>
      </w:r>
      <w:r w:rsidR="00E44BDE" w:rsidRPr="00E94739">
        <w:rPr>
          <w:rFonts w:ascii="Times New Roman" w:hAnsi="Times New Roman" w:cs="Times New Roman"/>
          <w:sz w:val="24"/>
        </w:rPr>
        <w:t xml:space="preserve"> </w:t>
      </w:r>
      <w:r w:rsidR="00E94739" w:rsidRPr="00E94739">
        <w:rPr>
          <w:rFonts w:ascii="Times New Roman" w:hAnsi="Times New Roman" w:cs="Times New Roman"/>
          <w:sz w:val="24"/>
        </w:rPr>
        <w:t xml:space="preserve">how to </w:t>
      </w:r>
      <w:r w:rsidR="00A64057">
        <w:rPr>
          <w:rFonts w:ascii="Times New Roman" w:hAnsi="Times New Roman" w:cs="Times New Roman"/>
          <w:sz w:val="24"/>
        </w:rPr>
        <w:t xml:space="preserve">setup an MS SQL server in vscode, how to create a </w:t>
      </w:r>
      <w:r w:rsidR="00A64057" w:rsidRPr="00A64057">
        <w:rPr>
          <w:rFonts w:ascii="Times New Roman" w:hAnsi="Times New Roman" w:cs="Times New Roman"/>
          <w:sz w:val="24"/>
        </w:rPr>
        <w:t xml:space="preserve">Node.js MSSQL </w:t>
      </w:r>
      <w:r w:rsidR="002D0A04">
        <w:rPr>
          <w:rFonts w:ascii="Times New Roman" w:hAnsi="Times New Roman" w:cs="Times New Roman"/>
          <w:sz w:val="24"/>
        </w:rPr>
        <w:t>App</w:t>
      </w:r>
      <w:r w:rsidR="0022512B">
        <w:rPr>
          <w:rFonts w:ascii="Times New Roman" w:hAnsi="Times New Roman" w:cs="Times New Roman"/>
          <w:sz w:val="24"/>
        </w:rPr>
        <w:t>, and query database.</w:t>
      </w:r>
    </w:p>
    <w:p w14:paraId="65277C81" w14:textId="77777777" w:rsidR="00590822" w:rsidRPr="00E94739" w:rsidRDefault="00590822" w:rsidP="00DB55D4">
      <w:pPr>
        <w:pStyle w:val="Heading1"/>
        <w:jc w:val="left"/>
        <w:rPr>
          <w:rFonts w:ascii="Times New Roman" w:hAnsi="Times New Roman" w:cs="Times New Roman"/>
          <w:sz w:val="24"/>
        </w:rPr>
      </w:pPr>
    </w:p>
    <w:p w14:paraId="5483C223" w14:textId="3215EBFA" w:rsidR="00A417C1" w:rsidRPr="00E94739" w:rsidRDefault="00775A3C" w:rsidP="009E7BA0">
      <w:pPr>
        <w:pStyle w:val="Heading1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sz w:val="24"/>
        </w:rPr>
        <w:t xml:space="preserve">Setting up </w:t>
      </w:r>
      <w:r w:rsidR="006E0049" w:rsidRPr="00E94739">
        <w:rPr>
          <w:rFonts w:ascii="Times New Roman" w:hAnsi="Times New Roman" w:cs="Times New Roman"/>
          <w:sz w:val="24"/>
        </w:rPr>
        <w:t xml:space="preserve">a </w:t>
      </w:r>
      <w:r w:rsidR="00E94739" w:rsidRPr="00E94739">
        <w:rPr>
          <w:rFonts w:ascii="Times New Roman" w:hAnsi="Times New Roman" w:cs="Times New Roman"/>
          <w:sz w:val="24"/>
        </w:rPr>
        <w:t xml:space="preserve">MS SQL </w:t>
      </w:r>
      <w:r w:rsidR="006E0049" w:rsidRPr="00E94739">
        <w:rPr>
          <w:rFonts w:ascii="Times New Roman" w:hAnsi="Times New Roman" w:cs="Times New Roman"/>
          <w:sz w:val="24"/>
        </w:rPr>
        <w:t>Server</w:t>
      </w:r>
    </w:p>
    <w:p w14:paraId="518A4C8C" w14:textId="1627ACF8" w:rsidR="00E4403D" w:rsidRPr="00E94739" w:rsidRDefault="00E94739" w:rsidP="00E4403D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237419" wp14:editId="0878276C">
            <wp:extent cx="3580228" cy="2579601"/>
            <wp:effectExtent l="0" t="0" r="1270" b="0"/>
            <wp:docPr id="195184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4769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16" cy="25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84DB" w14:textId="32D3EB36" w:rsidR="00E4403D" w:rsidRPr="00E94739" w:rsidRDefault="00E4403D" w:rsidP="00E4403D">
      <w:pPr>
        <w:ind w:left="720" w:firstLine="0"/>
        <w:rPr>
          <w:rFonts w:ascii="Times New Roman" w:hAnsi="Times New Roman" w:cs="Times New Roman"/>
          <w:noProof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94739" w:rsidRPr="00E94739">
        <w:rPr>
          <w:rFonts w:ascii="Times New Roman" w:hAnsi="Times New Roman" w:cs="Times New Roman"/>
          <w:sz w:val="24"/>
        </w:rPr>
        <w:t>Downloading the MS SQL server from Vscode extension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38B44D05" w14:textId="0CB2B501" w:rsidR="00581CB0" w:rsidRPr="00E94739" w:rsidRDefault="002A0E45" w:rsidP="00E4403D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D6A69A" wp14:editId="38CDFAF1">
            <wp:extent cx="5233182" cy="1809250"/>
            <wp:effectExtent l="0" t="0" r="0" b="0"/>
            <wp:docPr id="8482925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92538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47" cy="18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728" w14:textId="12F9ABD8" w:rsidR="00A417C1" w:rsidRPr="00E94739" w:rsidRDefault="000C798D" w:rsidP="009C2BC2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 Note. </w:t>
      </w:r>
      <w:r w:rsidR="002A0E45">
        <w:rPr>
          <w:rFonts w:ascii="Times New Roman" w:hAnsi="Times New Roman" w:cs="Times New Roman"/>
          <w:sz w:val="24"/>
        </w:rPr>
        <w:t>MS SQL Server is installed</w:t>
      </w:r>
      <w:r w:rsidRPr="00E94739">
        <w:rPr>
          <w:rFonts w:ascii="Times New Roman" w:hAnsi="Times New Roman" w:cs="Times New Roman"/>
          <w:sz w:val="24"/>
        </w:rPr>
        <w:t>. From</w:t>
      </w:r>
      <w:r w:rsidR="00E4403D" w:rsidRPr="00E94739">
        <w:rPr>
          <w:rFonts w:ascii="Times New Roman" w:hAnsi="Times New Roman" w:cs="Times New Roman"/>
          <w:sz w:val="24"/>
        </w:rPr>
        <w:t xml:space="preserve"> Personal VS code by Tahaylia Higgins, 2023.</w:t>
      </w:r>
    </w:p>
    <w:p w14:paraId="4ACBEFA9" w14:textId="119A7B7B" w:rsidR="00627109" w:rsidRPr="00E94739" w:rsidRDefault="006008EF" w:rsidP="00627109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lastRenderedPageBreak/>
        <w:drawing>
          <wp:inline distT="0" distB="0" distL="0" distR="0" wp14:anchorId="6E7FC684" wp14:editId="3BEB5F28">
            <wp:extent cx="5500468" cy="2104987"/>
            <wp:effectExtent l="0" t="0" r="0" b="3810"/>
            <wp:docPr id="9973016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1689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68" cy="21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0366" w14:textId="5095D711" w:rsidR="00627109" w:rsidRPr="00E94739" w:rsidRDefault="00627109" w:rsidP="00627109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6008EF">
        <w:rPr>
          <w:rFonts w:ascii="Times New Roman" w:hAnsi="Times New Roman" w:cs="Times New Roman"/>
          <w:sz w:val="24"/>
        </w:rPr>
        <w:t>S</w:t>
      </w:r>
      <w:r w:rsidR="006008EF" w:rsidRPr="006008EF">
        <w:rPr>
          <w:rFonts w:ascii="Times New Roman" w:hAnsi="Times New Roman" w:cs="Times New Roman"/>
          <w:sz w:val="24"/>
        </w:rPr>
        <w:t xml:space="preserve">elect </w:t>
      </w:r>
      <w:r w:rsidR="006008EF">
        <w:rPr>
          <w:rFonts w:ascii="Times New Roman" w:hAnsi="Times New Roman" w:cs="Times New Roman"/>
          <w:sz w:val="24"/>
        </w:rPr>
        <w:t>MS</w:t>
      </w:r>
      <w:r w:rsidR="006008EF" w:rsidRPr="006008EF">
        <w:rPr>
          <w:rFonts w:ascii="Times New Roman" w:hAnsi="Times New Roman" w:cs="Times New Roman"/>
          <w:sz w:val="24"/>
        </w:rPr>
        <w:t xml:space="preserve"> </w:t>
      </w:r>
      <w:r w:rsidR="006008EF">
        <w:rPr>
          <w:rFonts w:ascii="Times New Roman" w:hAnsi="Times New Roman" w:cs="Times New Roman"/>
          <w:sz w:val="24"/>
        </w:rPr>
        <w:t>SQL:</w:t>
      </w:r>
      <w:r w:rsidR="006008EF" w:rsidRPr="006008EF">
        <w:rPr>
          <w:rFonts w:ascii="Times New Roman" w:hAnsi="Times New Roman" w:cs="Times New Roman"/>
          <w:sz w:val="24"/>
        </w:rPr>
        <w:t xml:space="preserve"> </w:t>
      </w:r>
      <w:r w:rsidR="006008EF">
        <w:rPr>
          <w:rFonts w:ascii="Times New Roman" w:hAnsi="Times New Roman" w:cs="Times New Roman"/>
          <w:sz w:val="24"/>
        </w:rPr>
        <w:t>C</w:t>
      </w:r>
      <w:r w:rsidR="006008EF" w:rsidRPr="006008EF">
        <w:rPr>
          <w:rFonts w:ascii="Times New Roman" w:hAnsi="Times New Roman" w:cs="Times New Roman"/>
          <w:sz w:val="24"/>
        </w:rPr>
        <w:t>onnect</w:t>
      </w:r>
      <w:r w:rsidR="006008EF">
        <w:rPr>
          <w:rFonts w:ascii="Times New Roman" w:hAnsi="Times New Roman" w:cs="Times New Roman"/>
          <w:sz w:val="24"/>
        </w:rPr>
        <w:t xml:space="preserve"> from the command palette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0D3D57F" w14:textId="7E59FADE" w:rsidR="00627109" w:rsidRPr="00E94739" w:rsidRDefault="006D1F98" w:rsidP="00627109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5CFA24C9" wp14:editId="6C82429F">
            <wp:extent cx="4241409" cy="2227193"/>
            <wp:effectExtent l="0" t="0" r="635" b="0"/>
            <wp:docPr id="3947324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32406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122" cy="22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D087" w14:textId="07FA071C" w:rsidR="00627109" w:rsidRPr="00E94739" w:rsidRDefault="00627109" w:rsidP="00627109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6D1F98">
        <w:rPr>
          <w:rFonts w:ascii="Times New Roman" w:hAnsi="Times New Roman" w:cs="Times New Roman"/>
          <w:sz w:val="24"/>
        </w:rPr>
        <w:t>Select MS SQL Manage Connection Profiles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1A24E26" w14:textId="314E7126" w:rsidR="0031789E" w:rsidRPr="00E94739" w:rsidRDefault="00435D7E" w:rsidP="00435D7E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CFD2EC" wp14:editId="592C02E6">
            <wp:extent cx="3368322" cy="1203023"/>
            <wp:effectExtent l="0" t="0" r="0" b="3810"/>
            <wp:docPr id="21009959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9596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05" cy="12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AD4" w14:textId="5269C58F" w:rsidR="00627109" w:rsidRPr="00E94739" w:rsidRDefault="0031789E" w:rsidP="00AD20E6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435D7E">
        <w:rPr>
          <w:rFonts w:ascii="Times New Roman" w:hAnsi="Times New Roman" w:cs="Times New Roman"/>
          <w:sz w:val="24"/>
        </w:rPr>
        <w:t>Select Create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0CEB790D" w14:textId="77777777" w:rsidR="00627109" w:rsidRPr="00E94739" w:rsidRDefault="00627109" w:rsidP="00627109">
      <w:pPr>
        <w:rPr>
          <w:rFonts w:ascii="Times New Roman" w:hAnsi="Times New Roman" w:cs="Times New Roman"/>
          <w:sz w:val="24"/>
        </w:rPr>
      </w:pPr>
    </w:p>
    <w:p w14:paraId="302CBB0D" w14:textId="2237EA14" w:rsidR="000B2691" w:rsidRPr="00E94739" w:rsidRDefault="00E460A9" w:rsidP="0033449A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61BD33C" wp14:editId="48D9B5D6">
            <wp:extent cx="5943600" cy="1489075"/>
            <wp:effectExtent l="0" t="0" r="0" b="0"/>
            <wp:docPr id="17721504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0407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CDB6" w14:textId="297358ED" w:rsidR="0033449A" w:rsidRPr="00E94739" w:rsidRDefault="0033449A" w:rsidP="0033449A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460A9">
        <w:rPr>
          <w:rFonts w:ascii="Times New Roman" w:hAnsi="Times New Roman" w:cs="Times New Roman"/>
          <w:sz w:val="24"/>
        </w:rPr>
        <w:t>Typed in the server name provided for us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3B8FF21A" w14:textId="281B2E1A" w:rsidR="00AD20E6" w:rsidRPr="00E94739" w:rsidRDefault="00E460A9" w:rsidP="00AD20E6">
      <w:pPr>
        <w:ind w:left="720" w:firstLine="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C47164" wp14:editId="5DDCAF1B">
            <wp:extent cx="5943600" cy="1496060"/>
            <wp:effectExtent l="0" t="0" r="0" b="2540"/>
            <wp:docPr id="6323190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19081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9F19" w14:textId="3E8238A7" w:rsidR="00AD20E6" w:rsidRPr="00E94739" w:rsidRDefault="00AD20E6" w:rsidP="00AD20E6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460A9">
        <w:rPr>
          <w:rFonts w:ascii="Times New Roman" w:hAnsi="Times New Roman" w:cs="Times New Roman"/>
          <w:sz w:val="24"/>
        </w:rPr>
        <w:t>Typed in the database name provided for us</w:t>
      </w:r>
      <w:r w:rsidR="00E460A9" w:rsidRPr="00E94739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7AB2519" w14:textId="3FE5183A" w:rsidR="00A601F8" w:rsidRPr="00E94739" w:rsidRDefault="00341FDB" w:rsidP="00A601F8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DF3007" wp14:editId="33BB9F0E">
            <wp:extent cx="5943600" cy="1503045"/>
            <wp:effectExtent l="0" t="0" r="0" b="0"/>
            <wp:docPr id="21090643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64382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15D7" w14:textId="07BE69F3" w:rsidR="00A601F8" w:rsidRPr="00E94739" w:rsidRDefault="00A601F8" w:rsidP="00A601F8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341FDB">
        <w:rPr>
          <w:rFonts w:ascii="Times New Roman" w:hAnsi="Times New Roman" w:cs="Times New Roman"/>
          <w:sz w:val="24"/>
        </w:rPr>
        <w:t>Typed in the authentication type provided for us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35603A58" w14:textId="77777777" w:rsidR="00A601F8" w:rsidRPr="00E94739" w:rsidRDefault="00A601F8" w:rsidP="00AD20E6">
      <w:pPr>
        <w:ind w:left="720" w:firstLine="0"/>
        <w:rPr>
          <w:rFonts w:ascii="Times New Roman" w:hAnsi="Times New Roman" w:cs="Times New Roman"/>
          <w:sz w:val="24"/>
        </w:rPr>
      </w:pPr>
    </w:p>
    <w:p w14:paraId="1213A296" w14:textId="77777777" w:rsidR="00757C17" w:rsidRPr="00E94739" w:rsidRDefault="00757C17" w:rsidP="00AD20E6">
      <w:pPr>
        <w:ind w:left="720" w:firstLine="0"/>
        <w:rPr>
          <w:rFonts w:ascii="Times New Roman" w:hAnsi="Times New Roman" w:cs="Times New Roman"/>
          <w:sz w:val="24"/>
        </w:rPr>
      </w:pPr>
    </w:p>
    <w:p w14:paraId="6A9BC9F9" w14:textId="41F60752" w:rsidR="009C37B1" w:rsidRPr="00E94739" w:rsidRDefault="00F65D26" w:rsidP="00AD20E6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6839D06" wp14:editId="1AD2CD19">
            <wp:extent cx="5943600" cy="1136015"/>
            <wp:effectExtent l="0" t="0" r="0" b="0"/>
            <wp:docPr id="252950125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50125" name="Picture 9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6BE9" w14:textId="41DB354D" w:rsidR="00757C17" w:rsidRPr="00E94739" w:rsidRDefault="00757C17" w:rsidP="00757C1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F65D26">
        <w:rPr>
          <w:rFonts w:ascii="Times New Roman" w:hAnsi="Times New Roman" w:cs="Times New Roman"/>
          <w:sz w:val="24"/>
        </w:rPr>
        <w:t>Typed in the username provided for us</w:t>
      </w:r>
      <w:r w:rsidR="00F65D26" w:rsidRPr="00E94739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6AD4533B" w14:textId="4B886199" w:rsidR="003567D1" w:rsidRPr="00E94739" w:rsidRDefault="00063C6C" w:rsidP="00A601F8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4A150180" wp14:editId="686E79CD">
            <wp:extent cx="5943600" cy="1478915"/>
            <wp:effectExtent l="0" t="0" r="0" b="0"/>
            <wp:docPr id="16994726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2626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200A" w14:textId="0E66C4D6" w:rsidR="00A601F8" w:rsidRPr="00E94739" w:rsidRDefault="00A601F8" w:rsidP="00A601F8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063C6C">
        <w:rPr>
          <w:rFonts w:ascii="Times New Roman" w:hAnsi="Times New Roman" w:cs="Times New Roman"/>
          <w:sz w:val="24"/>
        </w:rPr>
        <w:t>Typed in the password provided for us</w:t>
      </w:r>
      <w:r w:rsidR="00063C6C" w:rsidRPr="00E94739">
        <w:rPr>
          <w:rFonts w:ascii="Times New Roman" w:hAnsi="Times New Roman" w:cs="Times New Roman"/>
          <w:sz w:val="24"/>
        </w:rPr>
        <w:t xml:space="preserve">.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5DF825A2" w14:textId="2800FD9A" w:rsidR="003567D1" w:rsidRPr="00E94739" w:rsidRDefault="008F4158" w:rsidP="003567D1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490DC6E6" wp14:editId="6E792D91">
            <wp:extent cx="5943600" cy="1318895"/>
            <wp:effectExtent l="0" t="0" r="0" b="1905"/>
            <wp:docPr id="2389247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24731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B167" w14:textId="3705B388" w:rsidR="003567D1" w:rsidRPr="00E94739" w:rsidRDefault="003567D1" w:rsidP="003567D1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8F4158">
        <w:rPr>
          <w:rFonts w:ascii="Times New Roman" w:hAnsi="Times New Roman" w:cs="Times New Roman"/>
          <w:sz w:val="24"/>
        </w:rPr>
        <w:t>Saved the password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6DF4E395" w14:textId="00015D7E" w:rsidR="003567D1" w:rsidRDefault="002B1A0D" w:rsidP="00A601F8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6C4BE4" wp14:editId="52AD6951">
            <wp:extent cx="5943600" cy="1433195"/>
            <wp:effectExtent l="0" t="0" r="0" b="1905"/>
            <wp:docPr id="10891176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7652" name="Picture 1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9A6" w14:textId="3256F11F" w:rsidR="005A2569" w:rsidRPr="00E94739" w:rsidRDefault="005A2569" w:rsidP="005A2569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2B1A0D">
        <w:rPr>
          <w:rFonts w:ascii="Times New Roman" w:hAnsi="Times New Roman" w:cs="Times New Roman"/>
          <w:sz w:val="24"/>
        </w:rPr>
        <w:t>Created a Profile Name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520BA054" w14:textId="61A37D20" w:rsidR="005A2569" w:rsidRDefault="004F75F4" w:rsidP="00A601F8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8040CBD" wp14:editId="508B387B">
            <wp:extent cx="3868420" cy="2689296"/>
            <wp:effectExtent l="0" t="0" r="5080" b="3175"/>
            <wp:docPr id="18951407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0755" name="Picture 1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747" cy="27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FE85" w14:textId="67540DE8" w:rsidR="005A2569" w:rsidRPr="00E94739" w:rsidRDefault="005A2569" w:rsidP="005A2569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4F75F4" w:rsidRPr="004F75F4">
        <w:rPr>
          <w:rFonts w:ascii="Times New Roman" w:hAnsi="Times New Roman" w:cs="Times New Roman"/>
          <w:sz w:val="24"/>
        </w:rPr>
        <w:t>Show</w:t>
      </w:r>
      <w:r w:rsidR="004F75F4">
        <w:rPr>
          <w:rFonts w:ascii="Times New Roman" w:hAnsi="Times New Roman" w:cs="Times New Roman"/>
          <w:sz w:val="24"/>
        </w:rPr>
        <w:t>ed</w:t>
      </w:r>
      <w:r w:rsidR="004F75F4" w:rsidRPr="004F75F4">
        <w:rPr>
          <w:rFonts w:ascii="Times New Roman" w:hAnsi="Times New Roman" w:cs="Times New Roman"/>
          <w:sz w:val="24"/>
        </w:rPr>
        <w:t xml:space="preserve"> proof of installations by creating a SELECT Statement to query the data for one of the tables in the SQL Server.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78FB5DC3" w14:textId="1BC305D9" w:rsidR="005A2569" w:rsidRDefault="000430EA" w:rsidP="00A601F8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C42017" wp14:editId="343902AE">
            <wp:extent cx="3615397" cy="2870690"/>
            <wp:effectExtent l="0" t="0" r="4445" b="0"/>
            <wp:docPr id="65223895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38951" name="Picture 14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11"/>
                    <a:stretch/>
                  </pic:blipFill>
                  <pic:spPr bwMode="auto">
                    <a:xfrm>
                      <a:off x="0" y="0"/>
                      <a:ext cx="3635513" cy="288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12449" w14:textId="036C5499" w:rsidR="005A2569" w:rsidRPr="00E94739" w:rsidRDefault="005A2569" w:rsidP="005A2569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0430EA">
        <w:rPr>
          <w:rFonts w:ascii="Times New Roman" w:hAnsi="Times New Roman" w:cs="Times New Roman"/>
          <w:sz w:val="24"/>
        </w:rPr>
        <w:t>Output of the query above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33371F7" w14:textId="77777777" w:rsidR="005A2569" w:rsidRPr="00E94739" w:rsidRDefault="005A2569" w:rsidP="00A601F8">
      <w:pPr>
        <w:ind w:left="720" w:firstLine="0"/>
        <w:rPr>
          <w:rFonts w:ascii="Times New Roman" w:hAnsi="Times New Roman" w:cs="Times New Roman"/>
          <w:sz w:val="24"/>
        </w:rPr>
      </w:pPr>
    </w:p>
    <w:p w14:paraId="7524D95D" w14:textId="77777777" w:rsidR="00757C17" w:rsidRPr="00E94739" w:rsidRDefault="00757C17" w:rsidP="00AD20E6">
      <w:pPr>
        <w:ind w:left="720" w:firstLine="0"/>
        <w:rPr>
          <w:rFonts w:ascii="Times New Roman" w:hAnsi="Times New Roman" w:cs="Times New Roman"/>
          <w:sz w:val="24"/>
        </w:rPr>
      </w:pPr>
    </w:p>
    <w:p w14:paraId="36A0F027" w14:textId="77777777" w:rsidR="00AC0C2D" w:rsidRPr="00E94739" w:rsidRDefault="00AC0C2D" w:rsidP="00AD20E6">
      <w:pPr>
        <w:ind w:left="720" w:firstLine="0"/>
        <w:rPr>
          <w:rFonts w:ascii="Times New Roman" w:hAnsi="Times New Roman" w:cs="Times New Roman"/>
          <w:sz w:val="24"/>
        </w:rPr>
      </w:pPr>
    </w:p>
    <w:p w14:paraId="7CB4B4FB" w14:textId="77777777" w:rsidR="00AD20E6" w:rsidRPr="00E94739" w:rsidRDefault="00AD20E6" w:rsidP="0033449A">
      <w:pPr>
        <w:ind w:left="720" w:firstLine="0"/>
        <w:rPr>
          <w:rFonts w:ascii="Times New Roman" w:hAnsi="Times New Roman" w:cs="Times New Roman"/>
          <w:sz w:val="24"/>
        </w:rPr>
      </w:pPr>
    </w:p>
    <w:p w14:paraId="754ABA33" w14:textId="314EDAB0" w:rsidR="000B2691" w:rsidRPr="00E94739" w:rsidRDefault="000B2691" w:rsidP="00517DC6">
      <w:pPr>
        <w:ind w:left="720" w:firstLine="0"/>
        <w:rPr>
          <w:rFonts w:ascii="Times New Roman" w:hAnsi="Times New Roman" w:cs="Times New Roman"/>
          <w:i/>
          <w:iCs/>
          <w:sz w:val="24"/>
        </w:rPr>
      </w:pPr>
    </w:p>
    <w:p w14:paraId="06DE5FE0" w14:textId="77777777" w:rsidR="003800F0" w:rsidRDefault="003800F0" w:rsidP="009E7BA0">
      <w:pPr>
        <w:pStyle w:val="Title"/>
        <w:rPr>
          <w:rFonts w:ascii="Times New Roman" w:hAnsi="Times New Roman" w:cs="Times New Roman"/>
          <w:color w:val="2D3B45"/>
          <w:sz w:val="24"/>
        </w:rPr>
      </w:pPr>
      <w:r w:rsidRPr="00A64057">
        <w:rPr>
          <w:rFonts w:ascii="Times New Roman" w:hAnsi="Times New Roman" w:cs="Times New Roman"/>
          <w:sz w:val="24"/>
        </w:rPr>
        <w:t xml:space="preserve">Node.js MSSQL </w:t>
      </w:r>
      <w:r>
        <w:rPr>
          <w:rFonts w:ascii="Times New Roman" w:hAnsi="Times New Roman" w:cs="Times New Roman"/>
          <w:sz w:val="24"/>
        </w:rPr>
        <w:t>App</w:t>
      </w:r>
      <w:r w:rsidRPr="00E94739">
        <w:rPr>
          <w:rFonts w:ascii="Times New Roman" w:hAnsi="Times New Roman" w:cs="Times New Roman"/>
          <w:color w:val="2D3B45"/>
          <w:sz w:val="24"/>
        </w:rPr>
        <w:t xml:space="preserve"> </w:t>
      </w:r>
      <w:r>
        <w:rPr>
          <w:rFonts w:ascii="Times New Roman" w:hAnsi="Times New Roman" w:cs="Times New Roman"/>
          <w:color w:val="2D3B45"/>
          <w:sz w:val="24"/>
        </w:rPr>
        <w:t xml:space="preserve"> </w:t>
      </w:r>
    </w:p>
    <w:p w14:paraId="797A5AF4" w14:textId="77777777" w:rsidR="003800F0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51B33E" wp14:editId="475638ED">
            <wp:extent cx="4269545" cy="1262618"/>
            <wp:effectExtent l="0" t="0" r="0" b="0"/>
            <wp:docPr id="10048925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2577" name="Picture 1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990" cy="12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4889" w14:textId="2C60AD6C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795E53">
        <w:rPr>
          <w:rFonts w:ascii="Times New Roman" w:hAnsi="Times New Roman" w:cs="Times New Roman"/>
          <w:sz w:val="24"/>
        </w:rPr>
        <w:t xml:space="preserve">Created a new folder in </w:t>
      </w:r>
      <w:r w:rsidR="006433AA">
        <w:rPr>
          <w:rFonts w:ascii="Times New Roman" w:hAnsi="Times New Roman" w:cs="Times New Roman"/>
          <w:sz w:val="24"/>
        </w:rPr>
        <w:t>v</w:t>
      </w:r>
      <w:r w:rsidR="00795E53">
        <w:rPr>
          <w:rFonts w:ascii="Times New Roman" w:hAnsi="Times New Roman" w:cs="Times New Roman"/>
          <w:sz w:val="24"/>
        </w:rPr>
        <w:t>scode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33EBA063" w14:textId="0BB2682F" w:rsidR="003800F0" w:rsidRDefault="00133BE4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539396" wp14:editId="0A614727">
            <wp:extent cx="4051495" cy="3860174"/>
            <wp:effectExtent l="0" t="0" r="0" b="635"/>
            <wp:docPr id="27525294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2940" name="Picture 1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025" cy="38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007" w14:textId="7F699DAF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133BE4">
        <w:rPr>
          <w:rFonts w:ascii="Times New Roman" w:hAnsi="Times New Roman" w:cs="Times New Roman"/>
          <w:sz w:val="24"/>
        </w:rPr>
        <w:t>Initializing node</w:t>
      </w:r>
      <w:r w:rsidR="00C12806">
        <w:rPr>
          <w:rFonts w:ascii="Times New Roman" w:hAnsi="Times New Roman" w:cs="Times New Roman"/>
          <w:sz w:val="24"/>
        </w:rPr>
        <w:t>.</w:t>
      </w:r>
      <w:r w:rsidR="00133BE4">
        <w:rPr>
          <w:rFonts w:ascii="Times New Roman" w:hAnsi="Times New Roman" w:cs="Times New Roman"/>
          <w:sz w:val="24"/>
        </w:rPr>
        <w:t>js project with the data provided for us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95D831F" w14:textId="7557FC2F" w:rsidR="003800F0" w:rsidRDefault="00BB7A8B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B7287C4" wp14:editId="6A14C822">
            <wp:extent cx="3706837" cy="3315164"/>
            <wp:effectExtent l="0" t="0" r="1905" b="0"/>
            <wp:docPr id="867060603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60603" name="Picture 18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04" cy="33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095E" w14:textId="255615B3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BB7A8B">
        <w:rPr>
          <w:rFonts w:ascii="Times New Roman" w:hAnsi="Times New Roman" w:cs="Times New Roman"/>
          <w:sz w:val="24"/>
        </w:rPr>
        <w:t>Ran the command provided for us to install the requird dependencies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8800B1A" w14:textId="357625D1" w:rsidR="003800F0" w:rsidRDefault="0028568D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95822B" wp14:editId="6C327015">
            <wp:extent cx="4740812" cy="3059748"/>
            <wp:effectExtent l="0" t="0" r="0" b="1270"/>
            <wp:docPr id="1875468503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8503" name="Picture 19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16" cy="30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C7DF" w14:textId="43725D61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28568D">
        <w:rPr>
          <w:rFonts w:ascii="Times New Roman" w:hAnsi="Times New Roman" w:cs="Times New Roman"/>
          <w:sz w:val="24"/>
        </w:rPr>
        <w:t>Created an app.js file and transferred the code from the instructions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79EB7A4" w14:textId="422AF436" w:rsidR="003800F0" w:rsidRDefault="00BE2355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E79144" wp14:editId="4E340388">
            <wp:extent cx="5943600" cy="1983740"/>
            <wp:effectExtent l="0" t="0" r="0" b="0"/>
            <wp:docPr id="1277598372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98372" name="Picture 20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CB32" w14:textId="20251573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BE2355">
        <w:rPr>
          <w:rFonts w:ascii="Times New Roman" w:hAnsi="Times New Roman" w:cs="Times New Roman"/>
          <w:sz w:val="24"/>
        </w:rPr>
        <w:t>Created an server.js file and transferred the code from the instructions</w:t>
      </w:r>
      <w:r w:rsidR="00BE2355" w:rsidRPr="00E94739">
        <w:rPr>
          <w:rFonts w:ascii="Times New Roman" w:hAnsi="Times New Roman" w:cs="Times New Roman"/>
          <w:sz w:val="24"/>
        </w:rPr>
        <w:t xml:space="preserve">.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433B14FB" w14:textId="0BFD6A62" w:rsidR="003800F0" w:rsidRDefault="00BD3D0E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E6DFE9" wp14:editId="022FA320">
            <wp:extent cx="5080000" cy="990600"/>
            <wp:effectExtent l="0" t="0" r="0" b="0"/>
            <wp:docPr id="12464409" name="Picture 2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09" name="Picture 21" descr="A black background with colorful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687" w14:textId="5B94DABD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BD3D0E">
        <w:rPr>
          <w:rFonts w:ascii="Times New Roman" w:hAnsi="Times New Roman" w:cs="Times New Roman"/>
          <w:sz w:val="24"/>
        </w:rPr>
        <w:t>Created a test GET route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C872E9C" w14:textId="0A41B3C1" w:rsidR="003800F0" w:rsidRDefault="00CA61C9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999AE7" wp14:editId="2C4794EB">
            <wp:extent cx="5943600" cy="1692275"/>
            <wp:effectExtent l="0" t="0" r="0" b="0"/>
            <wp:docPr id="1652187589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87589" name="Picture 22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0124" w14:textId="1005EB15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CA61C9">
        <w:rPr>
          <w:rFonts w:ascii="Times New Roman" w:hAnsi="Times New Roman" w:cs="Times New Roman"/>
          <w:sz w:val="24"/>
        </w:rPr>
        <w:t>Created an config.env file and transferred the code from the instructions</w:t>
      </w:r>
      <w:r w:rsidR="00CA61C9" w:rsidRPr="00E94739">
        <w:rPr>
          <w:rFonts w:ascii="Times New Roman" w:hAnsi="Times New Roman" w:cs="Times New Roman"/>
          <w:sz w:val="24"/>
        </w:rPr>
        <w:t>.</w:t>
      </w:r>
      <w:r w:rsidR="0094217A">
        <w:rPr>
          <w:rFonts w:ascii="Times New Roman" w:hAnsi="Times New Roman" w:cs="Times New Roman"/>
          <w:sz w:val="24"/>
        </w:rPr>
        <w:t xml:space="preserve"> Note, the port was later changed to 6001, as seen in other codes belo</w:t>
      </w:r>
      <w:r w:rsidR="00F238C3">
        <w:rPr>
          <w:rFonts w:ascii="Times New Roman" w:hAnsi="Times New Roman" w:cs="Times New Roman"/>
          <w:sz w:val="24"/>
        </w:rPr>
        <w:t>w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0F7CC68E" w14:textId="1D86DD10" w:rsidR="003800F0" w:rsidRDefault="00EE11EC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9DB68BB" wp14:editId="5943ACD8">
            <wp:extent cx="5943600" cy="1026795"/>
            <wp:effectExtent l="0" t="0" r="0" b="1905"/>
            <wp:docPr id="1548639372" name="Picture 24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9372" name="Picture 24" descr="A black and white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EE75" w14:textId="3784E860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E11EC">
        <w:rPr>
          <w:rFonts w:ascii="Times New Roman" w:hAnsi="Times New Roman" w:cs="Times New Roman"/>
          <w:sz w:val="24"/>
        </w:rPr>
        <w:t>Created a db.config.js file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039DD32D" w14:textId="2121CEB9" w:rsidR="003800F0" w:rsidRDefault="00B41EE8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044814" wp14:editId="465F58B6">
            <wp:extent cx="4662503" cy="2134490"/>
            <wp:effectExtent l="0" t="0" r="0" b="0"/>
            <wp:docPr id="682786594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6594" name="Picture 25" descr="A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686" cy="21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2290" w14:textId="72A6F21B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B41EE8">
        <w:rPr>
          <w:rFonts w:ascii="Times New Roman" w:hAnsi="Times New Roman" w:cs="Times New Roman"/>
          <w:sz w:val="24"/>
        </w:rPr>
        <w:t>Transferred the code</w:t>
      </w:r>
      <w:r w:rsidR="00EF5E1F">
        <w:rPr>
          <w:rFonts w:ascii="Times New Roman" w:hAnsi="Times New Roman" w:cs="Times New Roman"/>
          <w:sz w:val="24"/>
        </w:rPr>
        <w:t xml:space="preserve"> to the db.config.js file</w:t>
      </w:r>
      <w:r w:rsidR="00B41EE8">
        <w:rPr>
          <w:rFonts w:ascii="Times New Roman" w:hAnsi="Times New Roman" w:cs="Times New Roman"/>
          <w:sz w:val="24"/>
        </w:rPr>
        <w:t xml:space="preserve"> from the instructions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E29D784" w14:textId="7B6D51C0" w:rsidR="003800F0" w:rsidRDefault="00757EA7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E61B34" wp14:editId="74F7AC50">
            <wp:extent cx="4276041" cy="2636435"/>
            <wp:effectExtent l="0" t="0" r="4445" b="5715"/>
            <wp:docPr id="1821956973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6973" name="Picture 26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58" cy="26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9754" w14:textId="43BC9DCD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757EA7">
        <w:rPr>
          <w:rFonts w:ascii="Times New Roman" w:hAnsi="Times New Roman" w:cs="Times New Roman"/>
          <w:sz w:val="24"/>
        </w:rPr>
        <w:t>Created a new file called db.manager.js and transferred the code from the instructions</w:t>
      </w:r>
      <w:r w:rsidR="00757EA7" w:rsidRPr="00E94739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43E34A15" w14:textId="4CBEA1E9" w:rsidR="003800F0" w:rsidRDefault="00237ABB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5648D4" wp14:editId="2F7016E5">
            <wp:extent cx="5943600" cy="2247900"/>
            <wp:effectExtent l="0" t="0" r="0" b="0"/>
            <wp:docPr id="1442833611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33611" name="Picture 27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D5EF" w14:textId="140F064D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237ABB">
        <w:rPr>
          <w:rFonts w:ascii="Times New Roman" w:hAnsi="Times New Roman" w:cs="Times New Roman"/>
          <w:sz w:val="24"/>
        </w:rPr>
        <w:t>Created a routes folder, added a new file called salesRouter</w:t>
      </w:r>
      <w:r w:rsidR="00E91C21">
        <w:rPr>
          <w:rFonts w:ascii="Times New Roman" w:hAnsi="Times New Roman" w:cs="Times New Roman"/>
          <w:sz w:val="24"/>
        </w:rPr>
        <w:t>.js</w:t>
      </w:r>
      <w:r w:rsidR="00237ABB">
        <w:rPr>
          <w:rFonts w:ascii="Times New Roman" w:hAnsi="Times New Roman" w:cs="Times New Roman"/>
          <w:sz w:val="24"/>
        </w:rPr>
        <w:t xml:space="preserve"> and transferred the code from the instructions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F24DE2F" w14:textId="276FB73B" w:rsidR="003800F0" w:rsidRDefault="00735283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D521F0" wp14:editId="2C985A42">
            <wp:extent cx="5499968" cy="2138289"/>
            <wp:effectExtent l="0" t="0" r="0" b="0"/>
            <wp:docPr id="894126923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6923" name="Picture 29" descr="A screen 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96" cy="21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78EE" w14:textId="0CD74568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>Note</w:t>
      </w:r>
      <w:r w:rsidR="00735283">
        <w:rPr>
          <w:rFonts w:ascii="Times New Roman" w:hAnsi="Times New Roman" w:cs="Times New Roman"/>
          <w:i/>
          <w:iCs/>
          <w:sz w:val="24"/>
        </w:rPr>
        <w:t>.</w:t>
      </w:r>
      <w:r w:rsidR="00735283" w:rsidRPr="00735283">
        <w:rPr>
          <w:rFonts w:ascii="Times New Roman" w:hAnsi="Times New Roman" w:cs="Times New Roman"/>
          <w:sz w:val="24"/>
        </w:rPr>
        <w:t xml:space="preserve"> </w:t>
      </w:r>
      <w:r w:rsidR="00735283">
        <w:rPr>
          <w:rFonts w:ascii="Times New Roman" w:hAnsi="Times New Roman" w:cs="Times New Roman"/>
          <w:sz w:val="24"/>
        </w:rPr>
        <w:t xml:space="preserve">Added a new file called userRoutes.js to the routes folder and </w:t>
      </w:r>
      <w:r w:rsidR="00C96A25">
        <w:rPr>
          <w:rFonts w:ascii="Times New Roman" w:hAnsi="Times New Roman" w:cs="Times New Roman"/>
          <w:sz w:val="24"/>
        </w:rPr>
        <w:t>wrote</w:t>
      </w:r>
      <w:r w:rsidR="00735283">
        <w:rPr>
          <w:rFonts w:ascii="Times New Roman" w:hAnsi="Times New Roman" w:cs="Times New Roman"/>
          <w:sz w:val="24"/>
        </w:rPr>
        <w:t xml:space="preserve"> the </w:t>
      </w:r>
      <w:r w:rsidR="00C96A25">
        <w:rPr>
          <w:rFonts w:ascii="Times New Roman" w:hAnsi="Times New Roman" w:cs="Times New Roman"/>
          <w:sz w:val="24"/>
        </w:rPr>
        <w:t xml:space="preserve">appropriate </w:t>
      </w:r>
      <w:r w:rsidR="00735283">
        <w:rPr>
          <w:rFonts w:ascii="Times New Roman" w:hAnsi="Times New Roman" w:cs="Times New Roman"/>
          <w:sz w:val="24"/>
        </w:rPr>
        <w:t>code</w:t>
      </w:r>
      <w:r w:rsidR="008916CB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30682F38" w14:textId="147BF367" w:rsidR="003800F0" w:rsidRDefault="00470296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2356E89" wp14:editId="1894444D">
            <wp:extent cx="4343264" cy="3108960"/>
            <wp:effectExtent l="0" t="0" r="635" b="2540"/>
            <wp:docPr id="440240243" name="Picture 3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40243" name="Picture 32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3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707" w14:textId="1C483799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470296">
        <w:rPr>
          <w:rFonts w:ascii="Times New Roman" w:hAnsi="Times New Roman" w:cs="Times New Roman"/>
          <w:sz w:val="24"/>
        </w:rPr>
        <w:t>Created a controllers</w:t>
      </w:r>
      <w:r w:rsidR="009A20B0">
        <w:rPr>
          <w:rFonts w:ascii="Times New Roman" w:hAnsi="Times New Roman" w:cs="Times New Roman"/>
          <w:sz w:val="24"/>
        </w:rPr>
        <w:t>’</w:t>
      </w:r>
      <w:r w:rsidR="00470296">
        <w:rPr>
          <w:rFonts w:ascii="Times New Roman" w:hAnsi="Times New Roman" w:cs="Times New Roman"/>
          <w:sz w:val="24"/>
        </w:rPr>
        <w:t xml:space="preserve"> folder, added a new file called sales</w:t>
      </w:r>
      <w:r w:rsidR="00E55B46">
        <w:rPr>
          <w:rFonts w:ascii="Times New Roman" w:hAnsi="Times New Roman" w:cs="Times New Roman"/>
          <w:sz w:val="24"/>
        </w:rPr>
        <w:t>Controller</w:t>
      </w:r>
      <w:r w:rsidR="00470296">
        <w:rPr>
          <w:rFonts w:ascii="Times New Roman" w:hAnsi="Times New Roman" w:cs="Times New Roman"/>
          <w:sz w:val="24"/>
        </w:rPr>
        <w:t>.js and transferred the code from the instructions</w:t>
      </w:r>
      <w:r w:rsidR="00470296" w:rsidRPr="00E94739">
        <w:rPr>
          <w:rFonts w:ascii="Times New Roman" w:hAnsi="Times New Roman" w:cs="Times New Roman"/>
          <w:sz w:val="24"/>
        </w:rPr>
        <w:t xml:space="preserve">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175F7FA9" w14:textId="12668254" w:rsidR="003800F0" w:rsidRDefault="002011B6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A29A40" wp14:editId="5142DE37">
            <wp:extent cx="4023360" cy="3040732"/>
            <wp:effectExtent l="0" t="0" r="2540" b="0"/>
            <wp:docPr id="1056632710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2710" name="Picture 33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52" cy="30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13F" w14:textId="6590A26C" w:rsidR="003800F0" w:rsidRPr="00E94739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2011B6">
        <w:rPr>
          <w:rFonts w:ascii="Times New Roman" w:hAnsi="Times New Roman" w:cs="Times New Roman"/>
          <w:sz w:val="24"/>
        </w:rPr>
        <w:t>Added a new file called userControllers.js to the controllers</w:t>
      </w:r>
      <w:r w:rsidR="00A85012">
        <w:rPr>
          <w:rFonts w:ascii="Times New Roman" w:hAnsi="Times New Roman" w:cs="Times New Roman"/>
          <w:sz w:val="24"/>
        </w:rPr>
        <w:t>’</w:t>
      </w:r>
      <w:r w:rsidR="002011B6">
        <w:rPr>
          <w:rFonts w:ascii="Times New Roman" w:hAnsi="Times New Roman" w:cs="Times New Roman"/>
          <w:sz w:val="24"/>
        </w:rPr>
        <w:t xml:space="preserve"> folder and wrote the appropriate code.</w:t>
      </w:r>
      <w:r w:rsidR="00EA6B19">
        <w:rPr>
          <w:rFonts w:ascii="Times New Roman" w:hAnsi="Times New Roman" w:cs="Times New Roman"/>
          <w:sz w:val="24"/>
        </w:rPr>
        <w:t xml:space="preserve">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1BDD90AA" w14:textId="69E94011" w:rsidR="00A85012" w:rsidRDefault="00A85012" w:rsidP="00A85012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lastRenderedPageBreak/>
        <w:drawing>
          <wp:inline distT="0" distB="0" distL="0" distR="0" wp14:anchorId="344BC449" wp14:editId="21CA42FD">
            <wp:extent cx="3812345" cy="1831475"/>
            <wp:effectExtent l="0" t="0" r="0" b="0"/>
            <wp:docPr id="316070580" name="Picture 3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0580" name="Picture 37" descr="A screen shot of a computer program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66"/>
                    <a:stretch/>
                  </pic:blipFill>
                  <pic:spPr bwMode="auto">
                    <a:xfrm>
                      <a:off x="0" y="0"/>
                      <a:ext cx="3900801" cy="18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E4D8" w14:textId="1B795E6E" w:rsidR="00A85012" w:rsidRDefault="00A85012" w:rsidP="00A85012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7109E2">
        <w:rPr>
          <w:rFonts w:ascii="Times New Roman" w:hAnsi="Times New Roman" w:cs="Times New Roman"/>
          <w:sz w:val="24"/>
        </w:rPr>
        <w:t>Refactored db.manager.js code to be more concise</w:t>
      </w:r>
      <w:r w:rsidR="00F72881">
        <w:rPr>
          <w:rFonts w:ascii="Times New Roman" w:hAnsi="Times New Roman" w:cs="Times New Roman"/>
          <w:sz w:val="24"/>
        </w:rPr>
        <w:t xml:space="preserve">, </w:t>
      </w:r>
      <w:r w:rsidR="009F7A47">
        <w:rPr>
          <w:rFonts w:ascii="Times New Roman" w:hAnsi="Times New Roman" w:cs="Times New Roman"/>
          <w:sz w:val="24"/>
        </w:rPr>
        <w:t>and</w:t>
      </w:r>
      <w:r w:rsidR="00F72881">
        <w:rPr>
          <w:rFonts w:ascii="Times New Roman" w:hAnsi="Times New Roman" w:cs="Times New Roman"/>
          <w:sz w:val="24"/>
        </w:rPr>
        <w:t xml:space="preserve"> </w:t>
      </w:r>
      <w:r w:rsidR="007109E2">
        <w:rPr>
          <w:rFonts w:ascii="Times New Roman" w:hAnsi="Times New Roman" w:cs="Times New Roman"/>
          <w:sz w:val="24"/>
        </w:rPr>
        <w:t>implement</w:t>
      </w:r>
      <w:r w:rsidR="006009C1">
        <w:rPr>
          <w:rFonts w:ascii="Times New Roman" w:hAnsi="Times New Roman" w:cs="Times New Roman"/>
          <w:sz w:val="24"/>
        </w:rPr>
        <w:t>ed</w:t>
      </w:r>
      <w:r w:rsidR="007109E2">
        <w:rPr>
          <w:rFonts w:ascii="Times New Roman" w:hAnsi="Times New Roman" w:cs="Times New Roman"/>
          <w:sz w:val="24"/>
        </w:rPr>
        <w:t xml:space="preserve"> try-catch statement</w:t>
      </w:r>
      <w:r w:rsidR="006D7D8F">
        <w:rPr>
          <w:rFonts w:ascii="Times New Roman" w:hAnsi="Times New Roman" w:cs="Times New Roman"/>
          <w:sz w:val="24"/>
        </w:rPr>
        <w:t>s</w:t>
      </w:r>
      <w:r w:rsidR="007109E2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0BA541E6" w14:textId="232FFAD6" w:rsidR="00A85012" w:rsidRDefault="009F7A47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B6A635" wp14:editId="0FDB41FA">
            <wp:extent cx="3276121" cy="4719711"/>
            <wp:effectExtent l="0" t="0" r="635" b="5080"/>
            <wp:docPr id="444773380" name="Picture 3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3380" name="Picture 38" descr="A screen 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27" cy="47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30F" w14:textId="5A267236" w:rsidR="009F7A47" w:rsidRDefault="009F7A47" w:rsidP="009F7A4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>
        <w:rPr>
          <w:rFonts w:ascii="Times New Roman" w:hAnsi="Times New Roman" w:cs="Times New Roman"/>
          <w:sz w:val="24"/>
        </w:rPr>
        <w:t>Refactored db.manager.js code to be more concise, and also implemented try-catch statements.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1F42CFD4" w14:textId="77777777" w:rsidR="009F7A47" w:rsidRDefault="009F7A47" w:rsidP="003800F0">
      <w:pPr>
        <w:ind w:left="720" w:firstLine="0"/>
        <w:rPr>
          <w:rFonts w:ascii="Times New Roman" w:hAnsi="Times New Roman" w:cs="Times New Roman"/>
          <w:sz w:val="24"/>
        </w:rPr>
      </w:pPr>
    </w:p>
    <w:p w14:paraId="3C20F956" w14:textId="1E039CDB" w:rsidR="003800F0" w:rsidRDefault="00A85012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E8DCD1" wp14:editId="1D123A0F">
            <wp:extent cx="5141742" cy="1582624"/>
            <wp:effectExtent l="0" t="0" r="1905" b="5080"/>
            <wp:docPr id="558034474" name="Picture 35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4474" name="Picture 35" descr="A computer screen with white text and green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07" cy="15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DD9" w14:textId="09B2BCBC" w:rsidR="003800F0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A10363">
        <w:rPr>
          <w:rFonts w:ascii="Times New Roman" w:hAnsi="Times New Roman" w:cs="Times New Roman"/>
          <w:sz w:val="24"/>
        </w:rPr>
        <w:t>Ran server on new port 6001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221434C" w14:textId="77777777" w:rsidR="005A63AD" w:rsidRPr="00E94739" w:rsidRDefault="005A63AD" w:rsidP="003800F0">
      <w:pPr>
        <w:ind w:left="720" w:firstLine="0"/>
        <w:rPr>
          <w:rFonts w:ascii="Times New Roman" w:hAnsi="Times New Roman" w:cs="Times New Roman"/>
          <w:sz w:val="24"/>
        </w:rPr>
      </w:pPr>
    </w:p>
    <w:p w14:paraId="4E530743" w14:textId="46D37DED" w:rsidR="003800F0" w:rsidRDefault="00981797" w:rsidP="00A85012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92B93A" wp14:editId="76021623">
            <wp:extent cx="5935980" cy="2827020"/>
            <wp:effectExtent l="0" t="0" r="7620" b="0"/>
            <wp:docPr id="132996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6842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7F36" w14:textId="2401F85F" w:rsidR="003800F0" w:rsidRDefault="003800F0" w:rsidP="003800F0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81B91">
        <w:rPr>
          <w:rFonts w:ascii="Times New Roman" w:hAnsi="Times New Roman" w:cs="Times New Roman"/>
          <w:sz w:val="24"/>
        </w:rPr>
        <w:t>Retrieved sales data</w:t>
      </w:r>
      <w:r w:rsidR="00981797">
        <w:rPr>
          <w:rFonts w:ascii="Times New Roman" w:hAnsi="Times New Roman" w:cs="Times New Roman"/>
          <w:sz w:val="24"/>
        </w:rPr>
        <w:t xml:space="preserve"> via GET route in Postman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495D983" w14:textId="04DA671D" w:rsidR="005A63AD" w:rsidRDefault="00C90A5E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0F53BAE" wp14:editId="533010D1">
            <wp:extent cx="5928360" cy="2865120"/>
            <wp:effectExtent l="0" t="0" r="0" b="0"/>
            <wp:docPr id="796425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D0C4" w14:textId="2DD570AD" w:rsidR="00981797" w:rsidRDefault="00981797" w:rsidP="0098179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0215E9">
        <w:rPr>
          <w:rFonts w:ascii="Times New Roman" w:hAnsi="Times New Roman" w:cs="Times New Roman"/>
          <w:sz w:val="24"/>
        </w:rPr>
        <w:t>Performed a test to r</w:t>
      </w:r>
      <w:r>
        <w:rPr>
          <w:rFonts w:ascii="Times New Roman" w:hAnsi="Times New Roman" w:cs="Times New Roman"/>
          <w:sz w:val="24"/>
        </w:rPr>
        <w:t xml:space="preserve">etrieve users data </w:t>
      </w:r>
      <w:r w:rsidR="00FC23E8">
        <w:rPr>
          <w:rFonts w:ascii="Times New Roman" w:hAnsi="Times New Roman" w:cs="Times New Roman"/>
          <w:sz w:val="24"/>
        </w:rPr>
        <w:t>v</w:t>
      </w:r>
      <w:r>
        <w:rPr>
          <w:rFonts w:ascii="Times New Roman" w:hAnsi="Times New Roman" w:cs="Times New Roman"/>
          <w:sz w:val="24"/>
        </w:rPr>
        <w:t>ia GET route in Postman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8F46A0D" w14:textId="77777777" w:rsidR="005A63AD" w:rsidRDefault="005A63AD" w:rsidP="003800F0">
      <w:pPr>
        <w:ind w:left="720" w:firstLine="0"/>
        <w:rPr>
          <w:rFonts w:ascii="Times New Roman" w:hAnsi="Times New Roman" w:cs="Times New Roman"/>
          <w:sz w:val="24"/>
        </w:rPr>
      </w:pPr>
    </w:p>
    <w:p w14:paraId="6B3DB8CF" w14:textId="53310A91" w:rsidR="005A63AD" w:rsidRDefault="005D6178" w:rsidP="00A208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6F4AD3" wp14:editId="17963495">
            <wp:extent cx="5935980" cy="2750820"/>
            <wp:effectExtent l="0" t="0" r="7620" b="0"/>
            <wp:docPr id="21197220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2205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FE64" w14:textId="3B342DBB" w:rsidR="00E26C92" w:rsidRPr="00E94739" w:rsidRDefault="00E26C92" w:rsidP="00E26C92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5D6178">
        <w:rPr>
          <w:rFonts w:ascii="Times New Roman" w:hAnsi="Times New Roman" w:cs="Times New Roman"/>
          <w:sz w:val="24"/>
        </w:rPr>
        <w:t xml:space="preserve">Created a new sales product using POST route. This is the </w:t>
      </w:r>
      <w:r>
        <w:rPr>
          <w:rFonts w:ascii="Times New Roman" w:hAnsi="Times New Roman" w:cs="Times New Roman"/>
          <w:sz w:val="24"/>
        </w:rPr>
        <w:t>response for POST route. Th</w:t>
      </w:r>
      <w:r w:rsidR="005D6178">
        <w:rPr>
          <w:rFonts w:ascii="Times New Roman" w:hAnsi="Times New Roman" w:cs="Times New Roman"/>
          <w:sz w:val="24"/>
        </w:rPr>
        <w:t xml:space="preserve">e new sales product cannot be added to the list of other products </w:t>
      </w:r>
      <w:r w:rsidR="00CB0BE8">
        <w:rPr>
          <w:rFonts w:ascii="Times New Roman" w:hAnsi="Times New Roman" w:cs="Times New Roman"/>
          <w:sz w:val="24"/>
        </w:rPr>
        <w:t xml:space="preserve">or be retrieved </w:t>
      </w:r>
      <w:r w:rsidR="00CB0BE8">
        <w:rPr>
          <w:rFonts w:ascii="Times New Roman" w:hAnsi="Times New Roman" w:cs="Times New Roman"/>
          <w:sz w:val="24"/>
        </w:rPr>
        <w:lastRenderedPageBreak/>
        <w:t xml:space="preserve">via GET route </w:t>
      </w:r>
      <w:r w:rsidR="005D6178">
        <w:rPr>
          <w:rFonts w:ascii="Times New Roman" w:hAnsi="Times New Roman" w:cs="Times New Roman"/>
          <w:sz w:val="24"/>
        </w:rPr>
        <w:t>because</w:t>
      </w:r>
      <w:r>
        <w:rPr>
          <w:rFonts w:ascii="Times New Roman" w:hAnsi="Times New Roman" w:cs="Times New Roman"/>
          <w:sz w:val="24"/>
        </w:rPr>
        <w:t xml:space="preserve"> we do not have administrative access to AdventureWorks database to manipulate the data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3ACCEEA7" w14:textId="7DAEF25B" w:rsidR="005A63AD" w:rsidRPr="00E94739" w:rsidRDefault="005A63AD" w:rsidP="003800F0">
      <w:pPr>
        <w:ind w:left="720" w:firstLine="0"/>
        <w:rPr>
          <w:rFonts w:ascii="Times New Roman" w:hAnsi="Times New Roman" w:cs="Times New Roman"/>
          <w:sz w:val="24"/>
        </w:rPr>
      </w:pPr>
    </w:p>
    <w:p w14:paraId="5EFF2DB5" w14:textId="740C179E" w:rsidR="003800F0" w:rsidRDefault="00CC6469" w:rsidP="003800F0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6B5BB6" wp14:editId="3499317B">
            <wp:extent cx="5935980" cy="2705100"/>
            <wp:effectExtent l="0" t="0" r="7620" b="0"/>
            <wp:docPr id="361804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D422" w14:textId="4C6ED6BE" w:rsidR="005A63AD" w:rsidRDefault="005A63AD" w:rsidP="005A63AD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A208AC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e</w:t>
      </w:r>
      <w:r w:rsidR="00A208AC">
        <w:rPr>
          <w:rFonts w:ascii="Times New Roman" w:hAnsi="Times New Roman" w:cs="Times New Roman"/>
          <w:sz w:val="24"/>
        </w:rPr>
        <w:t xml:space="preserve">ceived </w:t>
      </w:r>
      <w:r>
        <w:rPr>
          <w:rFonts w:ascii="Times New Roman" w:hAnsi="Times New Roman" w:cs="Times New Roman"/>
          <w:sz w:val="24"/>
        </w:rPr>
        <w:t>sales product by id</w:t>
      </w:r>
      <w:r w:rsidR="00E26C92">
        <w:rPr>
          <w:rFonts w:ascii="Times New Roman" w:hAnsi="Times New Roman" w:cs="Times New Roman"/>
          <w:sz w:val="24"/>
        </w:rPr>
        <w:t xml:space="preserve"> response for POST route</w:t>
      </w:r>
      <w:r>
        <w:rPr>
          <w:rFonts w:ascii="Times New Roman" w:hAnsi="Times New Roman" w:cs="Times New Roman"/>
          <w:sz w:val="24"/>
        </w:rPr>
        <w:t>. This is the response status</w:t>
      </w:r>
      <w:r w:rsidR="00A208AC">
        <w:rPr>
          <w:rFonts w:ascii="Times New Roman" w:hAnsi="Times New Roman" w:cs="Times New Roman"/>
          <w:sz w:val="24"/>
        </w:rPr>
        <w:t xml:space="preserve"> since we do not have administrative access to AdventureWorks database to manipulate the data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57F47C5" w14:textId="4552F50B" w:rsidR="00960AF4" w:rsidRDefault="008A3192" w:rsidP="005A63AD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5F607E1" wp14:editId="41FDEBFC">
            <wp:extent cx="5935980" cy="3276600"/>
            <wp:effectExtent l="0" t="0" r="7620" b="0"/>
            <wp:docPr id="315620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9F3F" w14:textId="77777777" w:rsidR="0005172B" w:rsidRDefault="0005172B" w:rsidP="005A63AD">
      <w:pPr>
        <w:ind w:left="720" w:firstLine="0"/>
        <w:rPr>
          <w:rFonts w:ascii="Times New Roman" w:hAnsi="Times New Roman" w:cs="Times New Roman"/>
          <w:sz w:val="24"/>
        </w:rPr>
      </w:pPr>
    </w:p>
    <w:p w14:paraId="531A0019" w14:textId="2F6ABFF1" w:rsidR="00960AF4" w:rsidRDefault="00960AF4" w:rsidP="00960AF4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>
        <w:rPr>
          <w:rFonts w:ascii="Times New Roman" w:hAnsi="Times New Roman" w:cs="Times New Roman"/>
          <w:sz w:val="24"/>
        </w:rPr>
        <w:t>Updated sales product</w:t>
      </w:r>
      <w:r w:rsidR="007306F5">
        <w:rPr>
          <w:rFonts w:ascii="Times New Roman" w:hAnsi="Times New Roman" w:cs="Times New Roman"/>
          <w:sz w:val="24"/>
        </w:rPr>
        <w:t xml:space="preserve"> by chang</w:t>
      </w:r>
      <w:r w:rsidR="002C0903">
        <w:rPr>
          <w:rFonts w:ascii="Times New Roman" w:hAnsi="Times New Roman" w:cs="Times New Roman"/>
          <w:sz w:val="24"/>
        </w:rPr>
        <w:t>ing</w:t>
      </w:r>
      <w:r w:rsidR="007306F5">
        <w:rPr>
          <w:rFonts w:ascii="Times New Roman" w:hAnsi="Times New Roman" w:cs="Times New Roman"/>
          <w:sz w:val="24"/>
        </w:rPr>
        <w:t xml:space="preserve"> the name</w:t>
      </w:r>
      <w:r>
        <w:rPr>
          <w:rFonts w:ascii="Times New Roman" w:hAnsi="Times New Roman" w:cs="Times New Roman"/>
          <w:sz w:val="24"/>
        </w:rPr>
        <w:t xml:space="preserve"> via PUT route. This is the response status since we do not have administrative access to AdventureWorks database to manipulate the data</w:t>
      </w:r>
      <w:r w:rsidR="0005172B">
        <w:rPr>
          <w:rFonts w:ascii="Times New Roman" w:hAnsi="Times New Roman" w:cs="Times New Roman"/>
          <w:sz w:val="24"/>
        </w:rPr>
        <w:t>, the new product could not be added and, consequently, it could not be updated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70198B6" w14:textId="49C8B2F8" w:rsidR="00057323" w:rsidRDefault="00057323" w:rsidP="00960AF4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386A791" wp14:editId="4FD7267D">
            <wp:extent cx="5935980" cy="3695700"/>
            <wp:effectExtent l="0" t="0" r="7620" b="0"/>
            <wp:docPr id="13496147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147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78B8" w14:textId="0463C3C6" w:rsidR="00057323" w:rsidRPr="00E94739" w:rsidRDefault="00057323" w:rsidP="00057323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>
        <w:rPr>
          <w:rFonts w:ascii="Times New Roman" w:hAnsi="Times New Roman" w:cs="Times New Roman"/>
          <w:sz w:val="24"/>
        </w:rPr>
        <w:t xml:space="preserve">Query for </w:t>
      </w:r>
      <w:r w:rsidR="000C5516" w:rsidRPr="000C5516">
        <w:rPr>
          <w:rFonts w:ascii="Times New Roman" w:hAnsi="Times New Roman" w:cs="Times New Roman"/>
          <w:sz w:val="24"/>
        </w:rPr>
        <w:t>product name contain</w:t>
      </w:r>
      <w:r w:rsidR="008752F9">
        <w:rPr>
          <w:rFonts w:ascii="Times New Roman" w:hAnsi="Times New Roman" w:cs="Times New Roman"/>
          <w:sz w:val="24"/>
        </w:rPr>
        <w:t>ing</w:t>
      </w:r>
      <w:r w:rsidR="000C5516" w:rsidRPr="000C5516">
        <w:rPr>
          <w:rFonts w:ascii="Times New Roman" w:hAnsi="Times New Roman" w:cs="Times New Roman"/>
          <w:sz w:val="24"/>
        </w:rPr>
        <w:t xml:space="preserve"> ‘ML Road Frame - Red, 48 via GET /sales?name= according to the assignment and this is the response</w:t>
      </w:r>
      <w:r w:rsidR="008752F9">
        <w:rPr>
          <w:rFonts w:ascii="Times New Roman" w:hAnsi="Times New Roman" w:cs="Times New Roman"/>
          <w:sz w:val="24"/>
        </w:rPr>
        <w:t>.</w:t>
      </w:r>
      <w:r w:rsidRPr="00E94739">
        <w:rPr>
          <w:rFonts w:ascii="Times New Roman" w:hAnsi="Times New Roman" w:cs="Times New Roman"/>
          <w:sz w:val="24"/>
        </w:rPr>
        <w:t xml:space="preserve"> From Personal VS code by Tahaylia Higgins, 2023.</w:t>
      </w:r>
    </w:p>
    <w:p w14:paraId="0E043961" w14:textId="6290496A" w:rsidR="00960AF4" w:rsidRPr="00E94739" w:rsidRDefault="00063FB4" w:rsidP="00063FB4">
      <w:pPr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8D2FD6" wp14:editId="526A4D9B">
            <wp:extent cx="5219700" cy="2194951"/>
            <wp:effectExtent l="0" t="0" r="0" b="0"/>
            <wp:docPr id="930284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47" cy="22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4502" w14:textId="5A47CC52" w:rsidR="00063FB4" w:rsidRDefault="00063FB4" w:rsidP="00063FB4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>
        <w:rPr>
          <w:rFonts w:ascii="Times New Roman" w:hAnsi="Times New Roman" w:cs="Times New Roman"/>
          <w:sz w:val="24"/>
        </w:rPr>
        <w:t xml:space="preserve">Query to delete a sales product by id via DELETE route. This is the response status since we do not have administrative access to AdventureWorks database to manipulate </w:t>
      </w:r>
      <w:r>
        <w:rPr>
          <w:rFonts w:ascii="Times New Roman" w:hAnsi="Times New Roman" w:cs="Times New Roman"/>
          <w:sz w:val="24"/>
        </w:rPr>
        <w:lastRenderedPageBreak/>
        <w:t xml:space="preserve">the data, the product could not be </w:t>
      </w:r>
      <w:r w:rsidR="004A220A">
        <w:rPr>
          <w:rFonts w:ascii="Times New Roman" w:hAnsi="Times New Roman" w:cs="Times New Roman"/>
          <w:sz w:val="24"/>
        </w:rPr>
        <w:t>deleted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4834E5DF" w14:textId="77777777" w:rsidR="003800F0" w:rsidRPr="003800F0" w:rsidRDefault="003800F0" w:rsidP="005A63AD">
      <w:pPr>
        <w:ind w:firstLine="0"/>
      </w:pPr>
    </w:p>
    <w:p w14:paraId="0BCC846E" w14:textId="101B6AD6" w:rsidR="009E7BA0" w:rsidRDefault="003800F0" w:rsidP="009E7BA0">
      <w:pPr>
        <w:pStyle w:val="Title"/>
        <w:rPr>
          <w:rFonts w:ascii="Times New Roman" w:hAnsi="Times New Roman" w:cs="Times New Roman"/>
          <w:sz w:val="24"/>
        </w:rPr>
      </w:pPr>
      <w:r w:rsidRPr="003800F0">
        <w:rPr>
          <w:rFonts w:ascii="Times New Roman" w:hAnsi="Times New Roman" w:cs="Times New Roman"/>
          <w:sz w:val="24"/>
        </w:rPr>
        <w:t>Query Database</w:t>
      </w:r>
    </w:p>
    <w:p w14:paraId="6D900782" w14:textId="5C326D97" w:rsidR="005A63AD" w:rsidRDefault="00F06E47" w:rsidP="00654EE7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15A320CF" wp14:editId="4177A229">
            <wp:extent cx="5662246" cy="2658110"/>
            <wp:effectExtent l="0" t="0" r="2540" b="0"/>
            <wp:docPr id="1395482555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2555" name="Picture 44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03" cy="26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8F2" w14:textId="6F22A55E" w:rsidR="00654EE7" w:rsidRPr="00E94739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5A63AD" w:rsidRPr="005A63AD">
        <w:rPr>
          <w:rFonts w:ascii="Times New Roman" w:hAnsi="Times New Roman" w:cs="Times New Roman"/>
          <w:sz w:val="24"/>
        </w:rPr>
        <w:t>SQL SELECT Statement to Query Data in four Tables. This is one of four tables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5A412E7" w14:textId="77777777" w:rsidR="00654EE7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</w:p>
    <w:p w14:paraId="74F784BE" w14:textId="4CE212FC" w:rsidR="00F06E47" w:rsidRDefault="00F06E47" w:rsidP="00654EE7">
      <w:pPr>
        <w:ind w:left="720" w:firstLine="0"/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17FF3A92" wp14:editId="2886B213">
            <wp:extent cx="5943600" cy="2505710"/>
            <wp:effectExtent l="0" t="0" r="0" b="0"/>
            <wp:docPr id="1124259788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9788" name="Picture 45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EC7B" w14:textId="42348C4F" w:rsidR="00654EE7" w:rsidRPr="00E94739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lastRenderedPageBreak/>
        <w:t xml:space="preserve">Note. </w:t>
      </w:r>
      <w:r w:rsidR="005A63AD" w:rsidRPr="005A63AD">
        <w:rPr>
          <w:rFonts w:ascii="Times New Roman" w:hAnsi="Times New Roman" w:cs="Times New Roman"/>
          <w:sz w:val="24"/>
        </w:rPr>
        <w:t xml:space="preserve">SQL SELECT Statement to Query Data in four Tables. This is </w:t>
      </w:r>
      <w:r w:rsidR="005A63AD">
        <w:rPr>
          <w:rFonts w:ascii="Times New Roman" w:hAnsi="Times New Roman" w:cs="Times New Roman"/>
          <w:sz w:val="24"/>
        </w:rPr>
        <w:t>two</w:t>
      </w:r>
      <w:r w:rsidR="005A63AD" w:rsidRPr="005A63AD">
        <w:rPr>
          <w:rFonts w:ascii="Times New Roman" w:hAnsi="Times New Roman" w:cs="Times New Roman"/>
          <w:sz w:val="24"/>
        </w:rPr>
        <w:t xml:space="preserve"> of four tables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20FDE5E1" w14:textId="2B32E1D8" w:rsidR="00654EE7" w:rsidRDefault="00F06E47" w:rsidP="00654EE7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0EDDEE" wp14:editId="5D81BFE7">
            <wp:extent cx="5943600" cy="2958465"/>
            <wp:effectExtent l="0" t="0" r="0" b="635"/>
            <wp:docPr id="838529871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9871" name="Picture 46" descr="A screenshot of a compu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AF3F" w14:textId="5682E16F" w:rsidR="00654EE7" w:rsidRPr="00E94739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5A63AD" w:rsidRPr="005A63AD">
        <w:rPr>
          <w:rFonts w:ascii="Times New Roman" w:hAnsi="Times New Roman" w:cs="Times New Roman"/>
          <w:sz w:val="24"/>
        </w:rPr>
        <w:t xml:space="preserve">SQL SELECT Statement to Query Data in four Tables. This is </w:t>
      </w:r>
      <w:r w:rsidR="005A63AD">
        <w:rPr>
          <w:rFonts w:ascii="Times New Roman" w:hAnsi="Times New Roman" w:cs="Times New Roman"/>
          <w:sz w:val="24"/>
        </w:rPr>
        <w:t>three</w:t>
      </w:r>
      <w:r w:rsidR="005A63AD" w:rsidRPr="005A63AD">
        <w:rPr>
          <w:rFonts w:ascii="Times New Roman" w:hAnsi="Times New Roman" w:cs="Times New Roman"/>
          <w:sz w:val="24"/>
        </w:rPr>
        <w:t xml:space="preserve"> of four tables</w:t>
      </w:r>
      <w:r w:rsidRPr="00E94739">
        <w:rPr>
          <w:rFonts w:ascii="Times New Roman" w:hAnsi="Times New Roman" w:cs="Times New Roman"/>
          <w:sz w:val="24"/>
        </w:rPr>
        <w:t>. From Personal VS code by Tahaylia Higgins, 2023.</w:t>
      </w:r>
    </w:p>
    <w:p w14:paraId="1617DACE" w14:textId="58ACA22F" w:rsidR="00654EE7" w:rsidRDefault="00F06E47" w:rsidP="00654EE7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D6CFEB" wp14:editId="4FC7369B">
            <wp:extent cx="5943600" cy="2955925"/>
            <wp:effectExtent l="0" t="0" r="0" b="3175"/>
            <wp:docPr id="159723556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3556" name="Picture 47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DF4A" w14:textId="530F97E0" w:rsidR="00654EE7" w:rsidRPr="00E94739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E55DF2" w:rsidRPr="00E55DF2">
        <w:rPr>
          <w:rFonts w:ascii="Times New Roman" w:hAnsi="Times New Roman" w:cs="Times New Roman"/>
          <w:sz w:val="24"/>
        </w:rPr>
        <w:t xml:space="preserve">SQL SELECT Statement to Query Data in four Tables. This is </w:t>
      </w:r>
      <w:r w:rsidR="00E55DF2">
        <w:rPr>
          <w:rFonts w:ascii="Times New Roman" w:hAnsi="Times New Roman" w:cs="Times New Roman"/>
          <w:sz w:val="24"/>
        </w:rPr>
        <w:t>four</w:t>
      </w:r>
      <w:r w:rsidR="00E55DF2" w:rsidRPr="00E55DF2">
        <w:rPr>
          <w:rFonts w:ascii="Times New Roman" w:hAnsi="Times New Roman" w:cs="Times New Roman"/>
          <w:sz w:val="24"/>
        </w:rPr>
        <w:t xml:space="preserve"> of four tables.</w:t>
      </w:r>
      <w:r w:rsidR="00E55DF2">
        <w:rPr>
          <w:rFonts w:ascii="Times New Roman" w:hAnsi="Times New Roman" w:cs="Times New Roman"/>
          <w:sz w:val="24"/>
        </w:rPr>
        <w:t xml:space="preserve">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104FD42E" w14:textId="0F5D616B" w:rsidR="00654EE7" w:rsidRDefault="003343B4" w:rsidP="00654EE7">
      <w:pPr>
        <w:ind w:left="72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C6EF3E1" wp14:editId="63D4CF1A">
            <wp:extent cx="5591908" cy="2812085"/>
            <wp:effectExtent l="0" t="0" r="0" b="0"/>
            <wp:docPr id="128531824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8242" name="Picture 48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69" cy="28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A853" w14:textId="542C2CCC" w:rsidR="00654EE7" w:rsidRPr="00E94739" w:rsidRDefault="00654EE7" w:rsidP="00654EE7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 xml:space="preserve">Note. </w:t>
      </w:r>
      <w:r w:rsidR="00F06E47" w:rsidRPr="00F06E47">
        <w:rPr>
          <w:rFonts w:ascii="Times New Roman" w:hAnsi="Times New Roman" w:cs="Times New Roman"/>
          <w:sz w:val="24"/>
        </w:rPr>
        <w:t>Displaying SQL Statements that used to retrieve my Customer</w:t>
      </w:r>
      <w:r w:rsidR="006B6E4B">
        <w:rPr>
          <w:rFonts w:ascii="Times New Roman" w:hAnsi="Times New Roman" w:cs="Times New Roman"/>
          <w:sz w:val="24"/>
        </w:rPr>
        <w:t>’s</w:t>
      </w:r>
      <w:r w:rsidR="00F06E47" w:rsidRPr="00F06E47">
        <w:rPr>
          <w:rFonts w:ascii="Times New Roman" w:hAnsi="Times New Roman" w:cs="Times New Roman"/>
          <w:sz w:val="24"/>
        </w:rPr>
        <w:t xml:space="preserve"> list</w:t>
      </w:r>
      <w:r w:rsidR="00F06E47">
        <w:rPr>
          <w:rFonts w:ascii="Times New Roman" w:hAnsi="Times New Roman" w:cs="Times New Roman"/>
          <w:sz w:val="24"/>
        </w:rPr>
        <w:t xml:space="preserve">.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4C3084BA" w14:textId="77777777" w:rsidR="00654EE7" w:rsidRDefault="00654EE7" w:rsidP="00654EE7"/>
    <w:p w14:paraId="4F433374" w14:textId="77777777" w:rsidR="003343B4" w:rsidRDefault="003343B4" w:rsidP="003343B4">
      <w:pPr>
        <w:rPr>
          <w:rFonts w:ascii="Times New Roman" w:hAnsi="Times New Roman" w:cs="Times New Roman"/>
          <w:i/>
          <w:iCs/>
          <w:sz w:val="24"/>
        </w:rPr>
      </w:pPr>
    </w:p>
    <w:p w14:paraId="5AA422F6" w14:textId="51B63AF4" w:rsidR="003343B4" w:rsidRDefault="003343B4" w:rsidP="003343B4">
      <w:pPr>
        <w:rPr>
          <w:rFonts w:ascii="Times New Roman" w:hAnsi="Times New Roman" w:cs="Times New Roman"/>
          <w:i/>
          <w:iCs/>
          <w:sz w:val="24"/>
        </w:rPr>
      </w:pPr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57008791" wp14:editId="4265A066">
            <wp:extent cx="5943600" cy="2678430"/>
            <wp:effectExtent l="0" t="0" r="0" b="1270"/>
            <wp:docPr id="56255969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699" name="Picture 49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16F8" w14:textId="26F04462" w:rsidR="003343B4" w:rsidRPr="00E94739" w:rsidRDefault="003343B4" w:rsidP="003343B4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>Note</w:t>
      </w:r>
      <w:r w:rsidRPr="003343B4">
        <w:rPr>
          <w:rFonts w:ascii="Times New Roman" w:hAnsi="Times New Roman" w:cs="Times New Roman"/>
          <w:i/>
          <w:iCs/>
          <w:sz w:val="24"/>
        </w:rPr>
        <w:t xml:space="preserve">. </w:t>
      </w:r>
      <w:r w:rsidRPr="003343B4">
        <w:rPr>
          <w:rFonts w:ascii="Times New Roman" w:hAnsi="Times New Roman" w:cs="Times New Roman"/>
          <w:sz w:val="24"/>
        </w:rPr>
        <w:t xml:space="preserve">Displaying the SQL statements </w:t>
      </w:r>
      <w:r>
        <w:rPr>
          <w:rFonts w:ascii="Times New Roman" w:hAnsi="Times New Roman" w:cs="Times New Roman"/>
          <w:sz w:val="24"/>
        </w:rPr>
        <w:t xml:space="preserve">used </w:t>
      </w:r>
      <w:r w:rsidRPr="003343B4">
        <w:rPr>
          <w:rFonts w:ascii="Times New Roman" w:hAnsi="Times New Roman" w:cs="Times New Roman"/>
          <w:sz w:val="24"/>
        </w:rPr>
        <w:t>to JOIN Data in more than one table.</w:t>
      </w:r>
      <w:r>
        <w:rPr>
          <w:rFonts w:ascii="Times New Roman" w:hAnsi="Times New Roman" w:cs="Times New Roman"/>
          <w:sz w:val="24"/>
        </w:rPr>
        <w:t xml:space="preserve">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69786696" w14:textId="0A495D74" w:rsidR="003343B4" w:rsidRDefault="008705FF" w:rsidP="00654EE7">
      <w:r>
        <w:rPr>
          <w:noProof/>
        </w:rPr>
        <w:lastRenderedPageBreak/>
        <w:drawing>
          <wp:inline distT="0" distB="0" distL="0" distR="0" wp14:anchorId="3B92D64D" wp14:editId="7AE1C593">
            <wp:extent cx="5943600" cy="2208530"/>
            <wp:effectExtent l="0" t="0" r="0" b="1270"/>
            <wp:docPr id="39007536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75363" name="Picture 51" descr="A screenshot of a compu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C4FD" w14:textId="576B6570" w:rsidR="003343B4" w:rsidRPr="00E94739" w:rsidRDefault="003343B4" w:rsidP="003343B4">
      <w:pPr>
        <w:ind w:left="720" w:firstLine="0"/>
        <w:rPr>
          <w:rFonts w:ascii="Times New Roman" w:hAnsi="Times New Roman" w:cs="Times New Roman"/>
          <w:sz w:val="24"/>
        </w:rPr>
      </w:pPr>
      <w:r w:rsidRPr="00E94739">
        <w:rPr>
          <w:rFonts w:ascii="Times New Roman" w:hAnsi="Times New Roman" w:cs="Times New Roman"/>
          <w:i/>
          <w:iCs/>
          <w:sz w:val="24"/>
        </w:rPr>
        <w:t>Note</w:t>
      </w:r>
      <w:r w:rsidRPr="003343B4">
        <w:rPr>
          <w:rFonts w:ascii="Times New Roman" w:hAnsi="Times New Roman" w:cs="Times New Roman"/>
          <w:i/>
          <w:iCs/>
          <w:sz w:val="24"/>
        </w:rPr>
        <w:t xml:space="preserve">. </w:t>
      </w:r>
      <w:r w:rsidRPr="003343B4">
        <w:rPr>
          <w:rFonts w:ascii="Times New Roman" w:hAnsi="Times New Roman" w:cs="Times New Roman"/>
          <w:sz w:val="24"/>
        </w:rPr>
        <w:t xml:space="preserve">Displaying the SQL statements </w:t>
      </w:r>
      <w:r>
        <w:rPr>
          <w:rFonts w:ascii="Times New Roman" w:hAnsi="Times New Roman" w:cs="Times New Roman"/>
          <w:sz w:val="24"/>
        </w:rPr>
        <w:t xml:space="preserve">used </w:t>
      </w:r>
      <w:r w:rsidRPr="003343B4">
        <w:rPr>
          <w:rFonts w:ascii="Times New Roman" w:hAnsi="Times New Roman" w:cs="Times New Roman"/>
          <w:sz w:val="24"/>
        </w:rPr>
        <w:t xml:space="preserve">to </w:t>
      </w:r>
      <w:r>
        <w:rPr>
          <w:rFonts w:ascii="Times New Roman" w:hAnsi="Times New Roman" w:cs="Times New Roman"/>
          <w:sz w:val="24"/>
        </w:rPr>
        <w:t>two tables</w:t>
      </w:r>
      <w:r w:rsidRPr="003343B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E94739">
        <w:rPr>
          <w:rFonts w:ascii="Times New Roman" w:hAnsi="Times New Roman" w:cs="Times New Roman"/>
          <w:sz w:val="24"/>
        </w:rPr>
        <w:t>From Personal VS code by Tahaylia Higgins, 2023.</w:t>
      </w:r>
    </w:p>
    <w:p w14:paraId="0502DF67" w14:textId="77777777" w:rsidR="003343B4" w:rsidRDefault="003343B4" w:rsidP="003343B4"/>
    <w:p w14:paraId="08F84BF3" w14:textId="77777777" w:rsidR="00DA5C9C" w:rsidRPr="00E94739" w:rsidRDefault="00DA5C9C" w:rsidP="00DF1962">
      <w:pPr>
        <w:rPr>
          <w:rFonts w:ascii="Times New Roman" w:hAnsi="Times New Roman" w:cs="Times New Roman"/>
          <w:noProof/>
          <w:sz w:val="24"/>
        </w:rPr>
      </w:pPr>
    </w:p>
    <w:sectPr w:rsidR="00DA5C9C" w:rsidRPr="00E94739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7CE58" w14:textId="77777777" w:rsidR="00BF6C6D" w:rsidRDefault="00BF6C6D">
      <w:pPr>
        <w:spacing w:line="240" w:lineRule="auto"/>
      </w:pPr>
      <w:r>
        <w:separator/>
      </w:r>
    </w:p>
    <w:p w14:paraId="52D3DE29" w14:textId="77777777" w:rsidR="00BF6C6D" w:rsidRDefault="00BF6C6D"/>
  </w:endnote>
  <w:endnote w:type="continuationSeparator" w:id="0">
    <w:p w14:paraId="56CEFFCE" w14:textId="77777777" w:rsidR="00BF6C6D" w:rsidRDefault="00BF6C6D">
      <w:pPr>
        <w:spacing w:line="240" w:lineRule="auto"/>
      </w:pPr>
      <w:r>
        <w:continuationSeparator/>
      </w:r>
    </w:p>
    <w:p w14:paraId="5E386E2E" w14:textId="77777777" w:rsidR="00BF6C6D" w:rsidRDefault="00BF6C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96BB6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87DDC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4D8D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E856A" w14:textId="77777777" w:rsidR="00BF6C6D" w:rsidRDefault="00BF6C6D">
      <w:pPr>
        <w:spacing w:line="240" w:lineRule="auto"/>
      </w:pPr>
      <w:r>
        <w:separator/>
      </w:r>
    </w:p>
    <w:p w14:paraId="13D128A0" w14:textId="77777777" w:rsidR="00BF6C6D" w:rsidRDefault="00BF6C6D"/>
  </w:footnote>
  <w:footnote w:type="continuationSeparator" w:id="0">
    <w:p w14:paraId="3A584CF4" w14:textId="77777777" w:rsidR="00BF6C6D" w:rsidRDefault="00BF6C6D">
      <w:pPr>
        <w:spacing w:line="240" w:lineRule="auto"/>
      </w:pPr>
      <w:r>
        <w:continuationSeparator/>
      </w:r>
    </w:p>
    <w:p w14:paraId="688D1025" w14:textId="77777777" w:rsidR="00BF6C6D" w:rsidRDefault="00BF6C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D7D91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17C8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A58D2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2BA1D33"/>
    <w:multiLevelType w:val="hybridMultilevel"/>
    <w:tmpl w:val="A8CC4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9910B4"/>
    <w:multiLevelType w:val="hybridMultilevel"/>
    <w:tmpl w:val="E018B8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166B04"/>
    <w:multiLevelType w:val="hybridMultilevel"/>
    <w:tmpl w:val="ADFC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331883235">
    <w:abstractNumId w:val="10"/>
  </w:num>
  <w:num w:numId="13" w16cid:durableId="1485243032">
    <w:abstractNumId w:val="11"/>
  </w:num>
  <w:num w:numId="14" w16cid:durableId="1342271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xMTA0MjA0tDQwMLVU0lEKTi0uzszPAykwrwUAsPw0XywAAAA="/>
  </w:docVars>
  <w:rsids>
    <w:rsidRoot w:val="0078054B"/>
    <w:rsid w:val="00003EF4"/>
    <w:rsid w:val="00012669"/>
    <w:rsid w:val="000136D8"/>
    <w:rsid w:val="000215E9"/>
    <w:rsid w:val="00023AFE"/>
    <w:rsid w:val="000268F6"/>
    <w:rsid w:val="00027C20"/>
    <w:rsid w:val="00042E78"/>
    <w:rsid w:val="000430EA"/>
    <w:rsid w:val="00043E1D"/>
    <w:rsid w:val="000455A5"/>
    <w:rsid w:val="0005172B"/>
    <w:rsid w:val="0005218F"/>
    <w:rsid w:val="0005447F"/>
    <w:rsid w:val="00056395"/>
    <w:rsid w:val="00057323"/>
    <w:rsid w:val="00061DCC"/>
    <w:rsid w:val="00063C6C"/>
    <w:rsid w:val="00063FB4"/>
    <w:rsid w:val="0007094D"/>
    <w:rsid w:val="0007314F"/>
    <w:rsid w:val="0007444E"/>
    <w:rsid w:val="000903DA"/>
    <w:rsid w:val="00090F61"/>
    <w:rsid w:val="00095020"/>
    <w:rsid w:val="00095BCF"/>
    <w:rsid w:val="00097941"/>
    <w:rsid w:val="00097AE7"/>
    <w:rsid w:val="000A3206"/>
    <w:rsid w:val="000A3D9B"/>
    <w:rsid w:val="000A5AFD"/>
    <w:rsid w:val="000A751A"/>
    <w:rsid w:val="000B2691"/>
    <w:rsid w:val="000B4945"/>
    <w:rsid w:val="000B51B2"/>
    <w:rsid w:val="000B5600"/>
    <w:rsid w:val="000B5B8C"/>
    <w:rsid w:val="000C1F71"/>
    <w:rsid w:val="000C5516"/>
    <w:rsid w:val="000C798D"/>
    <w:rsid w:val="000C7BD9"/>
    <w:rsid w:val="000D2156"/>
    <w:rsid w:val="000D2AAD"/>
    <w:rsid w:val="000D433F"/>
    <w:rsid w:val="000D4642"/>
    <w:rsid w:val="000D539D"/>
    <w:rsid w:val="000E2B7C"/>
    <w:rsid w:val="000E2CA3"/>
    <w:rsid w:val="000F03D7"/>
    <w:rsid w:val="000F0FE7"/>
    <w:rsid w:val="000F7F08"/>
    <w:rsid w:val="001005F2"/>
    <w:rsid w:val="0010457C"/>
    <w:rsid w:val="00116273"/>
    <w:rsid w:val="00123A60"/>
    <w:rsid w:val="00123CBD"/>
    <w:rsid w:val="001255D4"/>
    <w:rsid w:val="001332CC"/>
    <w:rsid w:val="00133BE4"/>
    <w:rsid w:val="00134878"/>
    <w:rsid w:val="0014118C"/>
    <w:rsid w:val="00141B3E"/>
    <w:rsid w:val="00144E94"/>
    <w:rsid w:val="001456D9"/>
    <w:rsid w:val="001461FC"/>
    <w:rsid w:val="00146C59"/>
    <w:rsid w:val="00151588"/>
    <w:rsid w:val="00166D0F"/>
    <w:rsid w:val="0017195C"/>
    <w:rsid w:val="00175A21"/>
    <w:rsid w:val="00181649"/>
    <w:rsid w:val="00182CC4"/>
    <w:rsid w:val="00183CA4"/>
    <w:rsid w:val="00194317"/>
    <w:rsid w:val="00197209"/>
    <w:rsid w:val="001A3D0A"/>
    <w:rsid w:val="001A3E4E"/>
    <w:rsid w:val="001B1064"/>
    <w:rsid w:val="001B40B9"/>
    <w:rsid w:val="001B7938"/>
    <w:rsid w:val="001C646A"/>
    <w:rsid w:val="001E70BD"/>
    <w:rsid w:val="001F32D9"/>
    <w:rsid w:val="001F411B"/>
    <w:rsid w:val="002011B6"/>
    <w:rsid w:val="002023BE"/>
    <w:rsid w:val="00205DD4"/>
    <w:rsid w:val="00206B74"/>
    <w:rsid w:val="00213834"/>
    <w:rsid w:val="00214728"/>
    <w:rsid w:val="00215E28"/>
    <w:rsid w:val="002171DA"/>
    <w:rsid w:val="0022512B"/>
    <w:rsid w:val="00237ABB"/>
    <w:rsid w:val="00237EF7"/>
    <w:rsid w:val="00244C98"/>
    <w:rsid w:val="002523EA"/>
    <w:rsid w:val="002542BE"/>
    <w:rsid w:val="00266EC3"/>
    <w:rsid w:val="00270A3E"/>
    <w:rsid w:val="00272DA8"/>
    <w:rsid w:val="00274EE2"/>
    <w:rsid w:val="00283012"/>
    <w:rsid w:val="0028568D"/>
    <w:rsid w:val="0028621B"/>
    <w:rsid w:val="002A0D59"/>
    <w:rsid w:val="002A0E45"/>
    <w:rsid w:val="002A2773"/>
    <w:rsid w:val="002A5B77"/>
    <w:rsid w:val="002B0C4D"/>
    <w:rsid w:val="002B1A0D"/>
    <w:rsid w:val="002B2920"/>
    <w:rsid w:val="002B6138"/>
    <w:rsid w:val="002C0903"/>
    <w:rsid w:val="002C2B4B"/>
    <w:rsid w:val="002C4F59"/>
    <w:rsid w:val="002C629B"/>
    <w:rsid w:val="002C79E6"/>
    <w:rsid w:val="002D0A04"/>
    <w:rsid w:val="002D67C5"/>
    <w:rsid w:val="002E3D77"/>
    <w:rsid w:val="002E5A0C"/>
    <w:rsid w:val="002F10C6"/>
    <w:rsid w:val="002F3AE9"/>
    <w:rsid w:val="00314A95"/>
    <w:rsid w:val="0031789E"/>
    <w:rsid w:val="00322265"/>
    <w:rsid w:val="0032264D"/>
    <w:rsid w:val="003343B4"/>
    <w:rsid w:val="0033449A"/>
    <w:rsid w:val="00337719"/>
    <w:rsid w:val="00341FDB"/>
    <w:rsid w:val="00343D00"/>
    <w:rsid w:val="00346D58"/>
    <w:rsid w:val="00351585"/>
    <w:rsid w:val="00352925"/>
    <w:rsid w:val="003567D1"/>
    <w:rsid w:val="00362050"/>
    <w:rsid w:val="003707FB"/>
    <w:rsid w:val="003709AF"/>
    <w:rsid w:val="003714AB"/>
    <w:rsid w:val="003800F0"/>
    <w:rsid w:val="003804CC"/>
    <w:rsid w:val="003816F0"/>
    <w:rsid w:val="00382175"/>
    <w:rsid w:val="00382D3F"/>
    <w:rsid w:val="00386D88"/>
    <w:rsid w:val="0039147A"/>
    <w:rsid w:val="003925D6"/>
    <w:rsid w:val="00392C9F"/>
    <w:rsid w:val="003A00D6"/>
    <w:rsid w:val="003B0A86"/>
    <w:rsid w:val="003B21F8"/>
    <w:rsid w:val="003B306C"/>
    <w:rsid w:val="003B38E8"/>
    <w:rsid w:val="003B51B0"/>
    <w:rsid w:val="003B7CAF"/>
    <w:rsid w:val="003C2A12"/>
    <w:rsid w:val="003C3121"/>
    <w:rsid w:val="003D4665"/>
    <w:rsid w:val="003D70CC"/>
    <w:rsid w:val="003D7C34"/>
    <w:rsid w:val="003F10F1"/>
    <w:rsid w:val="003F7F92"/>
    <w:rsid w:val="00402CA5"/>
    <w:rsid w:val="004058A7"/>
    <w:rsid w:val="00405CB4"/>
    <w:rsid w:val="00411C80"/>
    <w:rsid w:val="00412933"/>
    <w:rsid w:val="00416C72"/>
    <w:rsid w:val="00417EB3"/>
    <w:rsid w:val="00420032"/>
    <w:rsid w:val="0042427F"/>
    <w:rsid w:val="00431A08"/>
    <w:rsid w:val="00431E24"/>
    <w:rsid w:val="00432154"/>
    <w:rsid w:val="004324C8"/>
    <w:rsid w:val="00435D7E"/>
    <w:rsid w:val="00436175"/>
    <w:rsid w:val="004363B5"/>
    <w:rsid w:val="004434B6"/>
    <w:rsid w:val="00443925"/>
    <w:rsid w:val="00456597"/>
    <w:rsid w:val="00457D60"/>
    <w:rsid w:val="004602D6"/>
    <w:rsid w:val="0046294F"/>
    <w:rsid w:val="004630CC"/>
    <w:rsid w:val="00465B07"/>
    <w:rsid w:val="00470296"/>
    <w:rsid w:val="00470958"/>
    <w:rsid w:val="004716E2"/>
    <w:rsid w:val="0048287B"/>
    <w:rsid w:val="00483068"/>
    <w:rsid w:val="00495424"/>
    <w:rsid w:val="004A1DAC"/>
    <w:rsid w:val="004A220A"/>
    <w:rsid w:val="004A4F8C"/>
    <w:rsid w:val="004A50CB"/>
    <w:rsid w:val="004A7778"/>
    <w:rsid w:val="004B0415"/>
    <w:rsid w:val="004C2C80"/>
    <w:rsid w:val="004D24C7"/>
    <w:rsid w:val="004D3A8A"/>
    <w:rsid w:val="004D4F6B"/>
    <w:rsid w:val="004D4F9A"/>
    <w:rsid w:val="004D7294"/>
    <w:rsid w:val="004E0B77"/>
    <w:rsid w:val="004F0DF7"/>
    <w:rsid w:val="004F75F4"/>
    <w:rsid w:val="0050218B"/>
    <w:rsid w:val="0050785C"/>
    <w:rsid w:val="00517DC6"/>
    <w:rsid w:val="005257B7"/>
    <w:rsid w:val="00525B65"/>
    <w:rsid w:val="00530C07"/>
    <w:rsid w:val="00530D16"/>
    <w:rsid w:val="0054478C"/>
    <w:rsid w:val="00547867"/>
    <w:rsid w:val="00552A72"/>
    <w:rsid w:val="00555D23"/>
    <w:rsid w:val="00560EDA"/>
    <w:rsid w:val="005662F8"/>
    <w:rsid w:val="00566CA5"/>
    <w:rsid w:val="00572D4E"/>
    <w:rsid w:val="0057461D"/>
    <w:rsid w:val="005814B9"/>
    <w:rsid w:val="00581CB0"/>
    <w:rsid w:val="00583E0C"/>
    <w:rsid w:val="00590822"/>
    <w:rsid w:val="00596040"/>
    <w:rsid w:val="005A0BA8"/>
    <w:rsid w:val="005A2569"/>
    <w:rsid w:val="005A63AD"/>
    <w:rsid w:val="005C199E"/>
    <w:rsid w:val="005C24D8"/>
    <w:rsid w:val="005C3C11"/>
    <w:rsid w:val="005C47E5"/>
    <w:rsid w:val="005C7CD1"/>
    <w:rsid w:val="005D6178"/>
    <w:rsid w:val="005E0486"/>
    <w:rsid w:val="005E246A"/>
    <w:rsid w:val="005F1D62"/>
    <w:rsid w:val="006008EF"/>
    <w:rsid w:val="006009C1"/>
    <w:rsid w:val="00600A07"/>
    <w:rsid w:val="0060404A"/>
    <w:rsid w:val="00604F6C"/>
    <w:rsid w:val="006114AA"/>
    <w:rsid w:val="00621EC3"/>
    <w:rsid w:val="0062351B"/>
    <w:rsid w:val="00627109"/>
    <w:rsid w:val="006271D0"/>
    <w:rsid w:val="006306D2"/>
    <w:rsid w:val="00630D97"/>
    <w:rsid w:val="00634D65"/>
    <w:rsid w:val="006433AA"/>
    <w:rsid w:val="00645367"/>
    <w:rsid w:val="00645F9B"/>
    <w:rsid w:val="0065207B"/>
    <w:rsid w:val="006533DE"/>
    <w:rsid w:val="0065391E"/>
    <w:rsid w:val="00654EE7"/>
    <w:rsid w:val="00655090"/>
    <w:rsid w:val="0065514C"/>
    <w:rsid w:val="00656E35"/>
    <w:rsid w:val="0066251C"/>
    <w:rsid w:val="00664C1A"/>
    <w:rsid w:val="00672E20"/>
    <w:rsid w:val="00675F83"/>
    <w:rsid w:val="006809D8"/>
    <w:rsid w:val="0068237E"/>
    <w:rsid w:val="00682748"/>
    <w:rsid w:val="00690CB9"/>
    <w:rsid w:val="006A324D"/>
    <w:rsid w:val="006B63D0"/>
    <w:rsid w:val="006B6E4B"/>
    <w:rsid w:val="006C1FEA"/>
    <w:rsid w:val="006C2695"/>
    <w:rsid w:val="006D0EF5"/>
    <w:rsid w:val="006D1F98"/>
    <w:rsid w:val="006D5D27"/>
    <w:rsid w:val="006D7D8F"/>
    <w:rsid w:val="006E0049"/>
    <w:rsid w:val="006E698B"/>
    <w:rsid w:val="007005F5"/>
    <w:rsid w:val="007076E7"/>
    <w:rsid w:val="007109E2"/>
    <w:rsid w:val="007162D3"/>
    <w:rsid w:val="0072532A"/>
    <w:rsid w:val="007306F5"/>
    <w:rsid w:val="00732D94"/>
    <w:rsid w:val="00734C09"/>
    <w:rsid w:val="00735283"/>
    <w:rsid w:val="00736271"/>
    <w:rsid w:val="00736CA8"/>
    <w:rsid w:val="00746514"/>
    <w:rsid w:val="00750A90"/>
    <w:rsid w:val="00757C17"/>
    <w:rsid w:val="00757EA7"/>
    <w:rsid w:val="00762911"/>
    <w:rsid w:val="007636D6"/>
    <w:rsid w:val="00765122"/>
    <w:rsid w:val="00767273"/>
    <w:rsid w:val="00775A3C"/>
    <w:rsid w:val="0078054B"/>
    <w:rsid w:val="007910C9"/>
    <w:rsid w:val="00795E53"/>
    <w:rsid w:val="007A22A7"/>
    <w:rsid w:val="007A3DC8"/>
    <w:rsid w:val="007A63B2"/>
    <w:rsid w:val="007B4BA6"/>
    <w:rsid w:val="007E34BF"/>
    <w:rsid w:val="007E63D3"/>
    <w:rsid w:val="00806AAE"/>
    <w:rsid w:val="00810B30"/>
    <w:rsid w:val="0082324B"/>
    <w:rsid w:val="008236EE"/>
    <w:rsid w:val="00825126"/>
    <w:rsid w:val="00831176"/>
    <w:rsid w:val="00834665"/>
    <w:rsid w:val="008404F8"/>
    <w:rsid w:val="008436DD"/>
    <w:rsid w:val="00857FBB"/>
    <w:rsid w:val="008705FF"/>
    <w:rsid w:val="0087407D"/>
    <w:rsid w:val="008752F9"/>
    <w:rsid w:val="00880B6A"/>
    <w:rsid w:val="0088178C"/>
    <w:rsid w:val="00883BBC"/>
    <w:rsid w:val="00887EE2"/>
    <w:rsid w:val="008916CB"/>
    <w:rsid w:val="008920FF"/>
    <w:rsid w:val="008A2723"/>
    <w:rsid w:val="008A3192"/>
    <w:rsid w:val="008A352D"/>
    <w:rsid w:val="008B0D05"/>
    <w:rsid w:val="008B64A7"/>
    <w:rsid w:val="008C05FF"/>
    <w:rsid w:val="008C5250"/>
    <w:rsid w:val="008D696C"/>
    <w:rsid w:val="008E24DF"/>
    <w:rsid w:val="008E58EA"/>
    <w:rsid w:val="008E6614"/>
    <w:rsid w:val="008E73F4"/>
    <w:rsid w:val="008F1FB3"/>
    <w:rsid w:val="008F4158"/>
    <w:rsid w:val="008F6E4F"/>
    <w:rsid w:val="0090591E"/>
    <w:rsid w:val="0091278D"/>
    <w:rsid w:val="009405B8"/>
    <w:rsid w:val="00940666"/>
    <w:rsid w:val="00940F09"/>
    <w:rsid w:val="00941D4E"/>
    <w:rsid w:val="0094217A"/>
    <w:rsid w:val="009431EE"/>
    <w:rsid w:val="00944D0D"/>
    <w:rsid w:val="009457C0"/>
    <w:rsid w:val="00946166"/>
    <w:rsid w:val="00954C47"/>
    <w:rsid w:val="00956F0A"/>
    <w:rsid w:val="00960973"/>
    <w:rsid w:val="00960AF4"/>
    <w:rsid w:val="009633C6"/>
    <w:rsid w:val="00970790"/>
    <w:rsid w:val="0098058F"/>
    <w:rsid w:val="00981797"/>
    <w:rsid w:val="0099570D"/>
    <w:rsid w:val="009A20B0"/>
    <w:rsid w:val="009B17AE"/>
    <w:rsid w:val="009C0FBF"/>
    <w:rsid w:val="009C2BC2"/>
    <w:rsid w:val="009C37B1"/>
    <w:rsid w:val="009C59B6"/>
    <w:rsid w:val="009D7BAA"/>
    <w:rsid w:val="009E2102"/>
    <w:rsid w:val="009E351D"/>
    <w:rsid w:val="009E4B5B"/>
    <w:rsid w:val="009E5EFC"/>
    <w:rsid w:val="009E6F2F"/>
    <w:rsid w:val="009E7BA0"/>
    <w:rsid w:val="009E7DAF"/>
    <w:rsid w:val="009F3899"/>
    <w:rsid w:val="009F5932"/>
    <w:rsid w:val="009F6CAF"/>
    <w:rsid w:val="009F7A47"/>
    <w:rsid w:val="00A0108C"/>
    <w:rsid w:val="00A10363"/>
    <w:rsid w:val="00A1121B"/>
    <w:rsid w:val="00A12360"/>
    <w:rsid w:val="00A13501"/>
    <w:rsid w:val="00A13677"/>
    <w:rsid w:val="00A157D2"/>
    <w:rsid w:val="00A208AC"/>
    <w:rsid w:val="00A27BF6"/>
    <w:rsid w:val="00A27FF3"/>
    <w:rsid w:val="00A33961"/>
    <w:rsid w:val="00A33A9D"/>
    <w:rsid w:val="00A37FFE"/>
    <w:rsid w:val="00A40E93"/>
    <w:rsid w:val="00A417C1"/>
    <w:rsid w:val="00A41DEE"/>
    <w:rsid w:val="00A45384"/>
    <w:rsid w:val="00A54D92"/>
    <w:rsid w:val="00A55AEF"/>
    <w:rsid w:val="00A601F8"/>
    <w:rsid w:val="00A64057"/>
    <w:rsid w:val="00A65AD5"/>
    <w:rsid w:val="00A67AE7"/>
    <w:rsid w:val="00A85012"/>
    <w:rsid w:val="00A864E2"/>
    <w:rsid w:val="00A86DB5"/>
    <w:rsid w:val="00A90387"/>
    <w:rsid w:val="00A93CCA"/>
    <w:rsid w:val="00A93D42"/>
    <w:rsid w:val="00AA1A4E"/>
    <w:rsid w:val="00AA2254"/>
    <w:rsid w:val="00AA58F8"/>
    <w:rsid w:val="00AB2D67"/>
    <w:rsid w:val="00AB726E"/>
    <w:rsid w:val="00AC0C2D"/>
    <w:rsid w:val="00AC102F"/>
    <w:rsid w:val="00AD11BC"/>
    <w:rsid w:val="00AD1F75"/>
    <w:rsid w:val="00AD20E6"/>
    <w:rsid w:val="00AE3D43"/>
    <w:rsid w:val="00AE7957"/>
    <w:rsid w:val="00B04030"/>
    <w:rsid w:val="00B070F7"/>
    <w:rsid w:val="00B101CA"/>
    <w:rsid w:val="00B10EF8"/>
    <w:rsid w:val="00B17943"/>
    <w:rsid w:val="00B266D1"/>
    <w:rsid w:val="00B41EE8"/>
    <w:rsid w:val="00B64F3B"/>
    <w:rsid w:val="00B7427B"/>
    <w:rsid w:val="00B8577D"/>
    <w:rsid w:val="00B863FB"/>
    <w:rsid w:val="00B86440"/>
    <w:rsid w:val="00B92CB6"/>
    <w:rsid w:val="00B97E9A"/>
    <w:rsid w:val="00BA7114"/>
    <w:rsid w:val="00BB2D6F"/>
    <w:rsid w:val="00BB5FE9"/>
    <w:rsid w:val="00BB6702"/>
    <w:rsid w:val="00BB7A8B"/>
    <w:rsid w:val="00BC0599"/>
    <w:rsid w:val="00BC5702"/>
    <w:rsid w:val="00BC7826"/>
    <w:rsid w:val="00BD2D1A"/>
    <w:rsid w:val="00BD3222"/>
    <w:rsid w:val="00BD3D0E"/>
    <w:rsid w:val="00BD4C44"/>
    <w:rsid w:val="00BD7B92"/>
    <w:rsid w:val="00BE2355"/>
    <w:rsid w:val="00BE6B0E"/>
    <w:rsid w:val="00BF025E"/>
    <w:rsid w:val="00BF6630"/>
    <w:rsid w:val="00BF6C6D"/>
    <w:rsid w:val="00BF7735"/>
    <w:rsid w:val="00C0095E"/>
    <w:rsid w:val="00C00B5B"/>
    <w:rsid w:val="00C00F8F"/>
    <w:rsid w:val="00C03068"/>
    <w:rsid w:val="00C106C6"/>
    <w:rsid w:val="00C12806"/>
    <w:rsid w:val="00C16907"/>
    <w:rsid w:val="00C20DA3"/>
    <w:rsid w:val="00C21155"/>
    <w:rsid w:val="00C33217"/>
    <w:rsid w:val="00C46FE3"/>
    <w:rsid w:val="00C47433"/>
    <w:rsid w:val="00C55217"/>
    <w:rsid w:val="00C56869"/>
    <w:rsid w:val="00C56BA5"/>
    <w:rsid w:val="00C61289"/>
    <w:rsid w:val="00C65AD2"/>
    <w:rsid w:val="00C8014D"/>
    <w:rsid w:val="00C83801"/>
    <w:rsid w:val="00C8660E"/>
    <w:rsid w:val="00C90A5E"/>
    <w:rsid w:val="00C92218"/>
    <w:rsid w:val="00C93472"/>
    <w:rsid w:val="00C96A25"/>
    <w:rsid w:val="00CA38BE"/>
    <w:rsid w:val="00CA3B86"/>
    <w:rsid w:val="00CA61C9"/>
    <w:rsid w:val="00CB0BE8"/>
    <w:rsid w:val="00CB3127"/>
    <w:rsid w:val="00CC02F6"/>
    <w:rsid w:val="00CC3C46"/>
    <w:rsid w:val="00CC6469"/>
    <w:rsid w:val="00CD3793"/>
    <w:rsid w:val="00CE1357"/>
    <w:rsid w:val="00CF19CE"/>
    <w:rsid w:val="00CF5FF1"/>
    <w:rsid w:val="00D006C8"/>
    <w:rsid w:val="00D016DA"/>
    <w:rsid w:val="00D07A79"/>
    <w:rsid w:val="00D129DA"/>
    <w:rsid w:val="00D21A92"/>
    <w:rsid w:val="00D3145C"/>
    <w:rsid w:val="00D31C39"/>
    <w:rsid w:val="00D32408"/>
    <w:rsid w:val="00D338D0"/>
    <w:rsid w:val="00D3700D"/>
    <w:rsid w:val="00D41BFD"/>
    <w:rsid w:val="00D42DA4"/>
    <w:rsid w:val="00D43DCF"/>
    <w:rsid w:val="00D467C2"/>
    <w:rsid w:val="00D5179F"/>
    <w:rsid w:val="00D620FD"/>
    <w:rsid w:val="00D63B8D"/>
    <w:rsid w:val="00D707EC"/>
    <w:rsid w:val="00D71E25"/>
    <w:rsid w:val="00D73DAE"/>
    <w:rsid w:val="00D77A20"/>
    <w:rsid w:val="00D869E6"/>
    <w:rsid w:val="00D91044"/>
    <w:rsid w:val="00D972F3"/>
    <w:rsid w:val="00DA2A3B"/>
    <w:rsid w:val="00DA5C9C"/>
    <w:rsid w:val="00DB29C1"/>
    <w:rsid w:val="00DB55D4"/>
    <w:rsid w:val="00DB735A"/>
    <w:rsid w:val="00DC1220"/>
    <w:rsid w:val="00DE1034"/>
    <w:rsid w:val="00DE3502"/>
    <w:rsid w:val="00DE5242"/>
    <w:rsid w:val="00DF1962"/>
    <w:rsid w:val="00E11595"/>
    <w:rsid w:val="00E2030E"/>
    <w:rsid w:val="00E23C9E"/>
    <w:rsid w:val="00E26C92"/>
    <w:rsid w:val="00E26F9E"/>
    <w:rsid w:val="00E35328"/>
    <w:rsid w:val="00E4403D"/>
    <w:rsid w:val="00E44BDE"/>
    <w:rsid w:val="00E460A9"/>
    <w:rsid w:val="00E55B46"/>
    <w:rsid w:val="00E55DF2"/>
    <w:rsid w:val="00E57010"/>
    <w:rsid w:val="00E67454"/>
    <w:rsid w:val="00E74AE1"/>
    <w:rsid w:val="00E751EF"/>
    <w:rsid w:val="00E752F2"/>
    <w:rsid w:val="00E81B91"/>
    <w:rsid w:val="00E91C21"/>
    <w:rsid w:val="00E92166"/>
    <w:rsid w:val="00E93434"/>
    <w:rsid w:val="00E940AD"/>
    <w:rsid w:val="00E94739"/>
    <w:rsid w:val="00E96906"/>
    <w:rsid w:val="00EA21EC"/>
    <w:rsid w:val="00EA5F02"/>
    <w:rsid w:val="00EA6B19"/>
    <w:rsid w:val="00EB0468"/>
    <w:rsid w:val="00EB58D5"/>
    <w:rsid w:val="00EB7A41"/>
    <w:rsid w:val="00EC25B2"/>
    <w:rsid w:val="00EC7BA5"/>
    <w:rsid w:val="00EE0A41"/>
    <w:rsid w:val="00EE11EC"/>
    <w:rsid w:val="00EE5BD8"/>
    <w:rsid w:val="00EF3962"/>
    <w:rsid w:val="00EF55C5"/>
    <w:rsid w:val="00EF5E1F"/>
    <w:rsid w:val="00F013CD"/>
    <w:rsid w:val="00F03B0E"/>
    <w:rsid w:val="00F06E47"/>
    <w:rsid w:val="00F07672"/>
    <w:rsid w:val="00F2156F"/>
    <w:rsid w:val="00F238C3"/>
    <w:rsid w:val="00F25509"/>
    <w:rsid w:val="00F26FF0"/>
    <w:rsid w:val="00F4127D"/>
    <w:rsid w:val="00F422D6"/>
    <w:rsid w:val="00F448DA"/>
    <w:rsid w:val="00F47625"/>
    <w:rsid w:val="00F518BC"/>
    <w:rsid w:val="00F54045"/>
    <w:rsid w:val="00F5508B"/>
    <w:rsid w:val="00F6242A"/>
    <w:rsid w:val="00F63F86"/>
    <w:rsid w:val="00F659BD"/>
    <w:rsid w:val="00F65D26"/>
    <w:rsid w:val="00F6630B"/>
    <w:rsid w:val="00F72881"/>
    <w:rsid w:val="00F75AEB"/>
    <w:rsid w:val="00F81BC1"/>
    <w:rsid w:val="00F84384"/>
    <w:rsid w:val="00F87971"/>
    <w:rsid w:val="00F92C0E"/>
    <w:rsid w:val="00F94C40"/>
    <w:rsid w:val="00F973F4"/>
    <w:rsid w:val="00FA0DBF"/>
    <w:rsid w:val="00FB2AEC"/>
    <w:rsid w:val="00FB5376"/>
    <w:rsid w:val="00FC0B86"/>
    <w:rsid w:val="00FC1CB4"/>
    <w:rsid w:val="00FC23E8"/>
    <w:rsid w:val="00FC51D2"/>
    <w:rsid w:val="00FC587F"/>
    <w:rsid w:val="00FD0666"/>
    <w:rsid w:val="00FE161C"/>
    <w:rsid w:val="00FE623A"/>
    <w:rsid w:val="00FF09D6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9C02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52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3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yhi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edition.dotx</Template>
  <TotalTime>0</TotalTime>
  <Pages>22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2023-09-18T04:36:00Z</dcterms:created>
  <dcterms:modified xsi:type="dcterms:W3CDTF">2023-09-23T18:05:00Z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